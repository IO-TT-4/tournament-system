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AC7F5" w14:textId="77777777" w:rsidR="00790A4A" w:rsidRPr="006C1A8B" w:rsidRDefault="00790A4A">
      <w:pPr>
        <w:rPr>
          <w:szCs w:val="24"/>
        </w:rPr>
      </w:pPr>
    </w:p>
    <w:p w14:paraId="5F15F7DD" w14:textId="77777777" w:rsidR="008D4FE0" w:rsidRPr="006C1A8B" w:rsidRDefault="008D4FE0">
      <w:pPr>
        <w:rPr>
          <w:szCs w:val="24"/>
        </w:rPr>
      </w:pPr>
    </w:p>
    <w:p w14:paraId="68D2CED8" w14:textId="77777777" w:rsidR="008D4FE0" w:rsidRPr="006C1A8B" w:rsidRDefault="008D4FE0">
      <w:pPr>
        <w:rPr>
          <w:szCs w:val="24"/>
        </w:rPr>
      </w:pPr>
    </w:p>
    <w:p w14:paraId="7A563471" w14:textId="77777777" w:rsidR="008D4FE0" w:rsidRPr="006C1A8B" w:rsidRDefault="008D4FE0">
      <w:pPr>
        <w:rPr>
          <w:szCs w:val="24"/>
        </w:rPr>
      </w:pPr>
    </w:p>
    <w:p w14:paraId="5826DC8B" w14:textId="77777777" w:rsidR="008D4FE0" w:rsidRPr="006C1A8B" w:rsidRDefault="008D4FE0">
      <w:pPr>
        <w:rPr>
          <w:szCs w:val="24"/>
        </w:rPr>
      </w:pPr>
    </w:p>
    <w:p w14:paraId="65E7A652" w14:textId="77777777" w:rsidR="008D4FE0" w:rsidRPr="006C1A8B" w:rsidRDefault="008D4FE0">
      <w:pPr>
        <w:rPr>
          <w:szCs w:val="24"/>
        </w:rPr>
      </w:pPr>
    </w:p>
    <w:p w14:paraId="02E4923A" w14:textId="77777777" w:rsidR="008D4FE0" w:rsidRPr="006C1A8B" w:rsidRDefault="008D4FE0">
      <w:pPr>
        <w:rPr>
          <w:szCs w:val="24"/>
        </w:rPr>
      </w:pPr>
    </w:p>
    <w:p w14:paraId="15CA66E8" w14:textId="77777777" w:rsidR="008D4FE0" w:rsidRPr="006C1A8B" w:rsidRDefault="008D4FE0">
      <w:pPr>
        <w:rPr>
          <w:szCs w:val="24"/>
        </w:rPr>
      </w:pPr>
    </w:p>
    <w:p w14:paraId="10DA8FBA" w14:textId="77777777" w:rsidR="008D4FE0" w:rsidRPr="006C1A8B" w:rsidRDefault="008D4FE0">
      <w:pPr>
        <w:rPr>
          <w:szCs w:val="24"/>
        </w:rPr>
      </w:pPr>
    </w:p>
    <w:p w14:paraId="2BC89AF4" w14:textId="77777777" w:rsidR="008D4FE0" w:rsidRPr="006C1A8B" w:rsidRDefault="008D4FE0" w:rsidP="008D4FE0">
      <w:pPr>
        <w:jc w:val="center"/>
        <w:rPr>
          <w:b/>
          <w:bCs/>
          <w:sz w:val="36"/>
          <w:szCs w:val="36"/>
        </w:rPr>
      </w:pPr>
      <w:r w:rsidRPr="006C1A8B">
        <w:rPr>
          <w:b/>
          <w:bCs/>
          <w:sz w:val="36"/>
          <w:szCs w:val="36"/>
        </w:rPr>
        <w:t>System rozgrywek turniejowych</w:t>
      </w:r>
    </w:p>
    <w:p w14:paraId="49ED47F3" w14:textId="77777777" w:rsidR="008D4FE0" w:rsidRPr="006C1A8B" w:rsidRDefault="006C1A8B" w:rsidP="006C1A8B">
      <w:pPr>
        <w:jc w:val="center"/>
        <w:rPr>
          <w:szCs w:val="24"/>
        </w:rPr>
      </w:pPr>
      <w:r w:rsidRPr="006C1A8B">
        <w:rPr>
          <w:szCs w:val="24"/>
        </w:rPr>
        <w:t>Uniwersalna platforma do tworzenia i śledzenia różnego</w:t>
      </w:r>
      <w:r w:rsidRPr="006C1A8B">
        <w:rPr>
          <w:szCs w:val="24"/>
        </w:rPr>
        <w:br/>
        <w:t>rodzaju turniejów sportowych i planszowych</w:t>
      </w:r>
    </w:p>
    <w:p w14:paraId="2EEE0FCB" w14:textId="77777777" w:rsidR="006C1A8B" w:rsidRPr="006C1A8B" w:rsidRDefault="006C1A8B" w:rsidP="006C1A8B">
      <w:pPr>
        <w:jc w:val="center"/>
        <w:rPr>
          <w:szCs w:val="24"/>
        </w:rPr>
      </w:pPr>
    </w:p>
    <w:p w14:paraId="7DE0A267" w14:textId="77777777" w:rsidR="006C1A8B" w:rsidRDefault="006C1A8B" w:rsidP="006C1A8B">
      <w:pPr>
        <w:jc w:val="center"/>
        <w:rPr>
          <w:szCs w:val="24"/>
        </w:rPr>
      </w:pPr>
    </w:p>
    <w:p w14:paraId="2DC34A72" w14:textId="77777777" w:rsidR="008F08A7" w:rsidRPr="006C1A8B" w:rsidRDefault="008F08A7" w:rsidP="006C1A8B">
      <w:pPr>
        <w:jc w:val="center"/>
        <w:rPr>
          <w:szCs w:val="24"/>
        </w:rPr>
      </w:pPr>
    </w:p>
    <w:p w14:paraId="380BC929" w14:textId="6C6B389D" w:rsidR="006C1A8B" w:rsidRPr="00FF4932" w:rsidRDefault="00FF4932" w:rsidP="006C1A8B">
      <w:pPr>
        <w:jc w:val="center"/>
        <w:rPr>
          <w:sz w:val="28"/>
          <w:szCs w:val="28"/>
        </w:rPr>
      </w:pPr>
      <w:r w:rsidRPr="00FF4932">
        <w:rPr>
          <w:sz w:val="28"/>
          <w:szCs w:val="28"/>
        </w:rPr>
        <w:t>Implementacja i testy (5-IiT)</w:t>
      </w:r>
    </w:p>
    <w:p w14:paraId="37310A41" w14:textId="77777777" w:rsidR="006C1A8B" w:rsidRPr="00071E85" w:rsidRDefault="006C1A8B" w:rsidP="006C1A8B">
      <w:pPr>
        <w:jc w:val="center"/>
        <w:rPr>
          <w:szCs w:val="24"/>
        </w:rPr>
      </w:pPr>
    </w:p>
    <w:p w14:paraId="6F6329B7" w14:textId="77777777" w:rsidR="006C1A8B" w:rsidRPr="00071E85" w:rsidRDefault="006C1A8B" w:rsidP="006C1A8B">
      <w:pPr>
        <w:jc w:val="center"/>
        <w:rPr>
          <w:szCs w:val="24"/>
        </w:rPr>
      </w:pPr>
    </w:p>
    <w:p w14:paraId="4A4443F8" w14:textId="77777777" w:rsidR="006C1A8B" w:rsidRDefault="006C1A8B" w:rsidP="006C1A8B">
      <w:pPr>
        <w:jc w:val="center"/>
        <w:rPr>
          <w:szCs w:val="24"/>
        </w:rPr>
      </w:pPr>
    </w:p>
    <w:p w14:paraId="37F06FEA" w14:textId="77777777" w:rsidR="00071E85" w:rsidRDefault="00071E85" w:rsidP="006C1A8B">
      <w:pPr>
        <w:jc w:val="center"/>
        <w:rPr>
          <w:szCs w:val="24"/>
        </w:rPr>
      </w:pPr>
    </w:p>
    <w:p w14:paraId="1E02304A" w14:textId="77777777" w:rsidR="00071E85" w:rsidRPr="00071E85" w:rsidRDefault="00071E85" w:rsidP="006C1A8B">
      <w:pPr>
        <w:jc w:val="center"/>
        <w:rPr>
          <w:szCs w:val="24"/>
        </w:rPr>
      </w:pPr>
    </w:p>
    <w:p w14:paraId="550336E9" w14:textId="77777777" w:rsidR="00071E85" w:rsidRPr="00071E85" w:rsidRDefault="00071E85" w:rsidP="006C1A8B">
      <w:pPr>
        <w:jc w:val="center"/>
        <w:rPr>
          <w:szCs w:val="24"/>
        </w:rPr>
      </w:pPr>
    </w:p>
    <w:p w14:paraId="775E730A" w14:textId="77777777" w:rsidR="006C1A8B" w:rsidRPr="006C1A8B" w:rsidRDefault="006C1A8B" w:rsidP="00071E85">
      <w:pPr>
        <w:rPr>
          <w:b/>
          <w:bCs/>
          <w:szCs w:val="24"/>
        </w:rPr>
      </w:pPr>
      <w:r w:rsidRPr="006C1A8B">
        <w:rPr>
          <w:b/>
          <w:bCs/>
          <w:szCs w:val="24"/>
        </w:rPr>
        <w:t>Zespół projektowy:</w:t>
      </w:r>
    </w:p>
    <w:p w14:paraId="7D704422" w14:textId="77777777" w:rsidR="00BC5337" w:rsidRDefault="00BC5337" w:rsidP="00BC5337">
      <w:pPr>
        <w:rPr>
          <w:szCs w:val="24"/>
        </w:rPr>
      </w:pPr>
      <w:r>
        <w:rPr>
          <w:szCs w:val="24"/>
        </w:rPr>
        <w:t xml:space="preserve">Piotr Maj – </w:t>
      </w:r>
      <w:r w:rsidR="00B43B6D">
        <w:rPr>
          <w:szCs w:val="24"/>
        </w:rPr>
        <w:t>Menadżer projektu</w:t>
      </w:r>
      <w:r>
        <w:rPr>
          <w:szCs w:val="24"/>
        </w:rPr>
        <w:t>/Lider techniczny</w:t>
      </w:r>
    </w:p>
    <w:p w14:paraId="56F2D625" w14:textId="77777777" w:rsidR="00BC5337" w:rsidRDefault="00BC5337" w:rsidP="00BC5337">
      <w:pPr>
        <w:rPr>
          <w:szCs w:val="24"/>
        </w:rPr>
      </w:pPr>
      <w:r>
        <w:rPr>
          <w:szCs w:val="24"/>
        </w:rPr>
        <w:t xml:space="preserve">Bartosz Jędryka </w:t>
      </w:r>
      <w:r w:rsidR="00934178">
        <w:rPr>
          <w:szCs w:val="24"/>
        </w:rPr>
        <w:t>– P</w:t>
      </w:r>
      <w:r>
        <w:rPr>
          <w:szCs w:val="24"/>
        </w:rPr>
        <w:t>rogramista</w:t>
      </w:r>
    </w:p>
    <w:p w14:paraId="3D0E24C8" w14:textId="77777777" w:rsidR="00BC5337" w:rsidRDefault="00BC5337" w:rsidP="00BC5337">
      <w:pPr>
        <w:rPr>
          <w:szCs w:val="24"/>
        </w:rPr>
      </w:pPr>
      <w:r>
        <w:rPr>
          <w:szCs w:val="24"/>
        </w:rPr>
        <w:t xml:space="preserve">Aleksandra Kuś </w:t>
      </w:r>
      <w:r w:rsidR="00934178">
        <w:rPr>
          <w:szCs w:val="24"/>
        </w:rPr>
        <w:t>– T</w:t>
      </w:r>
      <w:r>
        <w:rPr>
          <w:szCs w:val="24"/>
        </w:rPr>
        <w:t>ester</w:t>
      </w:r>
    </w:p>
    <w:p w14:paraId="62A5D03D" w14:textId="77777777" w:rsidR="00BC5337" w:rsidRDefault="00BC5337" w:rsidP="00BC5337">
      <w:pPr>
        <w:rPr>
          <w:szCs w:val="24"/>
        </w:rPr>
      </w:pPr>
      <w:r>
        <w:rPr>
          <w:szCs w:val="24"/>
        </w:rPr>
        <w:t xml:space="preserve">Wojciech Pędziwiatr </w:t>
      </w:r>
      <w:r w:rsidR="00934178">
        <w:rPr>
          <w:szCs w:val="24"/>
        </w:rPr>
        <w:t>– P</w:t>
      </w:r>
      <w:r>
        <w:rPr>
          <w:szCs w:val="24"/>
        </w:rPr>
        <w:t>rogramista</w:t>
      </w:r>
    </w:p>
    <w:p w14:paraId="0E32AE39" w14:textId="77777777" w:rsidR="00BC5337" w:rsidRDefault="00BC5337" w:rsidP="00BC5337">
      <w:pPr>
        <w:rPr>
          <w:szCs w:val="24"/>
        </w:rPr>
      </w:pPr>
      <w:r>
        <w:rPr>
          <w:szCs w:val="24"/>
        </w:rPr>
        <w:t xml:space="preserve">Adrian </w:t>
      </w:r>
      <w:proofErr w:type="spellStart"/>
      <w:r>
        <w:rPr>
          <w:szCs w:val="24"/>
        </w:rPr>
        <w:t>Suchenia</w:t>
      </w:r>
      <w:proofErr w:type="spellEnd"/>
      <w:r>
        <w:rPr>
          <w:szCs w:val="24"/>
        </w:rPr>
        <w:t xml:space="preserve"> </w:t>
      </w:r>
      <w:r w:rsidR="00934178">
        <w:rPr>
          <w:szCs w:val="24"/>
        </w:rPr>
        <w:t xml:space="preserve">– </w:t>
      </w:r>
      <w:r>
        <w:rPr>
          <w:szCs w:val="24"/>
        </w:rPr>
        <w:t>Programista</w:t>
      </w:r>
    </w:p>
    <w:p w14:paraId="49527010" w14:textId="1444B135" w:rsidR="00071E85" w:rsidRDefault="006C1A8B" w:rsidP="00071E85">
      <w:pPr>
        <w:rPr>
          <w:szCs w:val="24"/>
        </w:rPr>
      </w:pPr>
      <w:r w:rsidRPr="008F08A7">
        <w:rPr>
          <w:b/>
          <w:bCs/>
          <w:szCs w:val="24"/>
        </w:rPr>
        <w:t>Kontakt (</w:t>
      </w:r>
      <w:r w:rsidR="00B43B6D" w:rsidRPr="00B43B6D">
        <w:rPr>
          <w:b/>
          <w:bCs/>
          <w:szCs w:val="24"/>
        </w:rPr>
        <w:t>Menadżer projektu</w:t>
      </w:r>
      <w:r w:rsidRPr="008F08A7">
        <w:rPr>
          <w:b/>
          <w:bCs/>
          <w:szCs w:val="24"/>
        </w:rPr>
        <w:t>):</w:t>
      </w:r>
      <w:r>
        <w:rPr>
          <w:szCs w:val="24"/>
        </w:rPr>
        <w:t xml:space="preserve"> </w:t>
      </w:r>
      <w:hyperlink r:id="rId7" w:history="1">
        <w:r w:rsidR="00FF4932" w:rsidRPr="000628D8">
          <w:rPr>
            <w:rStyle w:val="Hipercze"/>
            <w:szCs w:val="24"/>
          </w:rPr>
          <w:t>pm311399@student.polsl.pl</w:t>
        </w:r>
      </w:hyperlink>
    </w:p>
    <w:p w14:paraId="2D197C0D" w14:textId="364CCF83" w:rsidR="00FF4932" w:rsidRDefault="00FF4932" w:rsidP="00FF4932">
      <w:pPr>
        <w:pStyle w:val="Nagwek1"/>
        <w:numPr>
          <w:ilvl w:val="0"/>
          <w:numId w:val="5"/>
        </w:numPr>
      </w:pPr>
      <w:r>
        <w:lastRenderedPageBreak/>
        <w:t>Wprowadzenie</w:t>
      </w:r>
    </w:p>
    <w:p w14:paraId="26E20FF1" w14:textId="5DFC3457" w:rsidR="00FF4932" w:rsidRDefault="00FF4932" w:rsidP="00FF4932">
      <w:pPr>
        <w:pStyle w:val="Nagwek2"/>
        <w:numPr>
          <w:ilvl w:val="1"/>
          <w:numId w:val="5"/>
        </w:numPr>
      </w:pPr>
      <w:r>
        <w:t>Cel projektu</w:t>
      </w:r>
    </w:p>
    <w:p w14:paraId="5B444B1D" w14:textId="77777777" w:rsidR="00303A8E" w:rsidRDefault="00303A8E" w:rsidP="00303A8E">
      <w:pPr>
        <w:ind w:left="360"/>
        <w:rPr>
          <w:rFonts w:asciiTheme="majorHAnsi" w:eastAsiaTheme="majorEastAsia" w:hAnsiTheme="majorHAnsi" w:cstheme="majorBidi"/>
          <w:b/>
          <w:color w:val="000000" w:themeColor="text1"/>
          <w:sz w:val="28"/>
          <w:szCs w:val="32"/>
        </w:rPr>
      </w:pPr>
      <w:r w:rsidRPr="00303A8E">
        <w:t>Celem projektu jest zaprojektowanie i implementacja uniwersalnej platformy do organizacji i zarządzania turniejami sportowych i planszowych. System umożliwia tworzenie turniejów dla różnych dyscyplin (m.in. e-sport, szachy, piłka nożna), automatyczne generowanie drabinek, rejestrację uczestników oraz wprowadzanie i prezentację wyników.</w:t>
      </w:r>
    </w:p>
    <w:p w14:paraId="6B72565F" w14:textId="31E5C5A8" w:rsidR="00303A8E" w:rsidRPr="00303A8E" w:rsidRDefault="007A5D1E" w:rsidP="00303A8E">
      <w:pPr>
        <w:pStyle w:val="Nagwek2"/>
        <w:numPr>
          <w:ilvl w:val="1"/>
          <w:numId w:val="5"/>
        </w:numPr>
      </w:pPr>
      <w:r>
        <w:t>Interesariusze</w:t>
      </w:r>
    </w:p>
    <w:p w14:paraId="1C68613E" w14:textId="77777777" w:rsidR="00303A8E" w:rsidRPr="00303A8E" w:rsidRDefault="00303A8E" w:rsidP="00303A8E">
      <w:pPr>
        <w:pStyle w:val="Akapitzlist"/>
        <w:numPr>
          <w:ilvl w:val="0"/>
          <w:numId w:val="7"/>
        </w:numPr>
      </w:pPr>
      <w:r w:rsidRPr="00303A8E">
        <w:rPr>
          <w:b/>
          <w:bCs/>
        </w:rPr>
        <w:t xml:space="preserve">Organizatorzy turniejów </w:t>
      </w:r>
      <w:r w:rsidRPr="00303A8E">
        <w:t xml:space="preserve">— tworzą turnieje, zarządzają konfiguracją, dodają moderatorów. </w:t>
      </w:r>
    </w:p>
    <w:p w14:paraId="6B673C32" w14:textId="77777777" w:rsidR="00303A8E" w:rsidRPr="00303A8E" w:rsidRDefault="00303A8E" w:rsidP="00303A8E">
      <w:pPr>
        <w:pStyle w:val="Akapitzlist"/>
        <w:numPr>
          <w:ilvl w:val="0"/>
          <w:numId w:val="7"/>
        </w:numPr>
      </w:pPr>
      <w:r w:rsidRPr="00303A8E">
        <w:rPr>
          <w:b/>
          <w:bCs/>
        </w:rPr>
        <w:t xml:space="preserve">Moderatorzy/Sędziowie </w:t>
      </w:r>
      <w:r w:rsidRPr="00303A8E">
        <w:t xml:space="preserve">— wprowadzają i zatwierdzają wyniki. </w:t>
      </w:r>
    </w:p>
    <w:p w14:paraId="727D3E9A" w14:textId="77777777" w:rsidR="00303A8E" w:rsidRPr="00303A8E" w:rsidRDefault="00303A8E" w:rsidP="00303A8E">
      <w:pPr>
        <w:pStyle w:val="Akapitzlist"/>
        <w:numPr>
          <w:ilvl w:val="0"/>
          <w:numId w:val="7"/>
        </w:numPr>
      </w:pPr>
      <w:r w:rsidRPr="00303A8E">
        <w:rPr>
          <w:b/>
          <w:bCs/>
        </w:rPr>
        <w:t xml:space="preserve">Uczestnicy (gracze / drużyny) </w:t>
      </w:r>
      <w:r w:rsidRPr="00303A8E">
        <w:t xml:space="preserve">— biorą udział i przeglądają swoje mecze. </w:t>
      </w:r>
    </w:p>
    <w:p w14:paraId="553E4163" w14:textId="131EC8EB" w:rsidR="00303A8E" w:rsidRPr="00303A8E" w:rsidRDefault="00303A8E" w:rsidP="00303A8E">
      <w:pPr>
        <w:pStyle w:val="Akapitzlist"/>
        <w:numPr>
          <w:ilvl w:val="0"/>
          <w:numId w:val="7"/>
        </w:numPr>
      </w:pPr>
      <w:r w:rsidRPr="00303A8E">
        <w:rPr>
          <w:b/>
          <w:bCs/>
        </w:rPr>
        <w:t xml:space="preserve">Widzowie/publiczność </w:t>
      </w:r>
      <w:r w:rsidRPr="00303A8E">
        <w:t xml:space="preserve">— przeglądają publiczne turnieje i wyniki. </w:t>
      </w:r>
    </w:p>
    <w:p w14:paraId="6C966FAC" w14:textId="47FBDC78" w:rsidR="00303A8E" w:rsidRDefault="007A5D1E" w:rsidP="00303A8E">
      <w:pPr>
        <w:pStyle w:val="Nagwek2"/>
        <w:numPr>
          <w:ilvl w:val="1"/>
          <w:numId w:val="5"/>
        </w:numPr>
      </w:pPr>
      <w:r>
        <w:t>Korzyści wdrożenia</w:t>
      </w:r>
    </w:p>
    <w:p w14:paraId="624718DC" w14:textId="75D1D9ED" w:rsidR="00303A8E" w:rsidRDefault="00303A8E" w:rsidP="00303A8E">
      <w:pPr>
        <w:pStyle w:val="Akapitzlist"/>
        <w:numPr>
          <w:ilvl w:val="2"/>
          <w:numId w:val="24"/>
        </w:numPr>
      </w:pPr>
      <w:r>
        <w:t>Automatyzacja procesu tworzenia drabinek i parowań.</w:t>
      </w:r>
    </w:p>
    <w:p w14:paraId="5C91A808" w14:textId="52D9F85A" w:rsidR="00303A8E" w:rsidRDefault="00303A8E" w:rsidP="00303A8E">
      <w:pPr>
        <w:pStyle w:val="Akapitzlist"/>
        <w:numPr>
          <w:ilvl w:val="2"/>
          <w:numId w:val="24"/>
        </w:numPr>
      </w:pPr>
      <w:r>
        <w:t>Centralizacja wyników i historii rozgrywek.</w:t>
      </w:r>
    </w:p>
    <w:p w14:paraId="5AE81B43" w14:textId="200917FC" w:rsidR="00303A8E" w:rsidRDefault="00303A8E" w:rsidP="00303A8E">
      <w:pPr>
        <w:pStyle w:val="Akapitzlist"/>
        <w:numPr>
          <w:ilvl w:val="2"/>
          <w:numId w:val="24"/>
        </w:numPr>
      </w:pPr>
      <w:r>
        <w:t>Wsparcie dla wielu systemów rozgrywek (Eliminacje, Kołowy, Szwajcarski).</w:t>
      </w:r>
    </w:p>
    <w:p w14:paraId="4E72C89C" w14:textId="0449E9AE" w:rsidR="00303A8E" w:rsidRPr="00303A8E" w:rsidRDefault="00303A8E" w:rsidP="00303A8E">
      <w:pPr>
        <w:pStyle w:val="Akapitzlist"/>
        <w:numPr>
          <w:ilvl w:val="2"/>
          <w:numId w:val="24"/>
        </w:numPr>
      </w:pPr>
      <w:r>
        <w:t>Możliwość dostosowania punktacji (szablony gier).</w:t>
      </w:r>
    </w:p>
    <w:p w14:paraId="45EA5670" w14:textId="702A0675" w:rsidR="007A5D1E" w:rsidRDefault="007A5D1E" w:rsidP="007A5D1E">
      <w:pPr>
        <w:pStyle w:val="Nagwek1"/>
        <w:numPr>
          <w:ilvl w:val="0"/>
          <w:numId w:val="5"/>
        </w:numPr>
      </w:pPr>
      <w:r>
        <w:t>Analiza dziedziny</w:t>
      </w:r>
    </w:p>
    <w:p w14:paraId="02321C50" w14:textId="3FA2F989" w:rsidR="00303A8E" w:rsidRDefault="00303A8E" w:rsidP="00303A8E">
      <w:pPr>
        <w:pStyle w:val="Nagwek2"/>
        <w:numPr>
          <w:ilvl w:val="1"/>
          <w:numId w:val="5"/>
        </w:numPr>
      </w:pPr>
      <w:r>
        <w:t>Przegląd istniejących rozwiązań</w:t>
      </w:r>
    </w:p>
    <w:p w14:paraId="1C4A5C36" w14:textId="77777777" w:rsidR="00303A8E" w:rsidRPr="00303A8E" w:rsidRDefault="00303A8E" w:rsidP="00303A8E">
      <w:pPr>
        <w:ind w:left="360"/>
      </w:pPr>
      <w:r w:rsidRPr="00303A8E">
        <w:t xml:space="preserve">W analizie porównawczej uwzględniono popularne rozwiązania rynkowe, ich kluczowe cechy, zalety i ograniczenia. </w:t>
      </w:r>
    </w:p>
    <w:p w14:paraId="17C65BA3" w14:textId="17D040AC" w:rsidR="00303A8E" w:rsidRDefault="00303A8E" w:rsidP="00303A8E">
      <w:pPr>
        <w:pStyle w:val="Akapitzlist"/>
        <w:numPr>
          <w:ilvl w:val="0"/>
          <w:numId w:val="21"/>
        </w:numPr>
        <w:ind w:left="720"/>
      </w:pPr>
      <w:proofErr w:type="spellStart"/>
      <w:r w:rsidRPr="00303A8E">
        <w:t>Challonge</w:t>
      </w:r>
      <w:proofErr w:type="spellEnd"/>
      <w:r w:rsidRPr="00303A8E">
        <w:t xml:space="preserve">: </w:t>
      </w:r>
    </w:p>
    <w:p w14:paraId="6BC04C38" w14:textId="6EF3BDD4" w:rsidR="00303A8E" w:rsidRPr="00303A8E" w:rsidRDefault="00303A8E" w:rsidP="00303A8E">
      <w:pPr>
        <w:numPr>
          <w:ilvl w:val="1"/>
          <w:numId w:val="15"/>
        </w:numPr>
        <w:ind w:left="1080"/>
      </w:pPr>
      <w:r w:rsidRPr="00303A8E">
        <w:rPr>
          <w:b/>
          <w:bCs/>
        </w:rPr>
        <w:t xml:space="preserve">Zalety: </w:t>
      </w:r>
      <w:r w:rsidRPr="00303A8E">
        <w:t xml:space="preserve">prosty interfejs do tworzenia turniejów, wiele typów </w:t>
      </w:r>
      <w:proofErr w:type="spellStart"/>
      <w:r w:rsidRPr="00303A8E">
        <w:t>bracketów</w:t>
      </w:r>
      <w:proofErr w:type="spellEnd"/>
      <w:r w:rsidRPr="00303A8E">
        <w:t xml:space="preserve">, API integracyjne. </w:t>
      </w:r>
    </w:p>
    <w:p w14:paraId="4B3900EC" w14:textId="77777777" w:rsidR="00303A8E" w:rsidRPr="00303A8E" w:rsidRDefault="00303A8E" w:rsidP="00303A8E">
      <w:pPr>
        <w:numPr>
          <w:ilvl w:val="1"/>
          <w:numId w:val="15"/>
        </w:numPr>
        <w:ind w:left="1080"/>
      </w:pPr>
      <w:r w:rsidRPr="00303A8E">
        <w:rPr>
          <w:b/>
          <w:bCs/>
        </w:rPr>
        <w:t xml:space="preserve">Wady: </w:t>
      </w:r>
      <w:r w:rsidRPr="00303A8E">
        <w:t xml:space="preserve">ograniczone możliwości personalizacji zaawansowanych reguł punktacji i obsługi gier wieloosobowych, płatne funkcje zaawansowane. </w:t>
      </w:r>
    </w:p>
    <w:p w14:paraId="6A992F59" w14:textId="7C196680" w:rsidR="00303A8E" w:rsidRPr="00303A8E" w:rsidRDefault="00303A8E" w:rsidP="00303A8E">
      <w:pPr>
        <w:numPr>
          <w:ilvl w:val="1"/>
          <w:numId w:val="15"/>
        </w:numPr>
        <w:ind w:left="1080"/>
      </w:pPr>
      <w:r w:rsidRPr="00303A8E">
        <w:rPr>
          <w:b/>
          <w:bCs/>
        </w:rPr>
        <w:t xml:space="preserve">Pozycjonowanie: </w:t>
      </w:r>
      <w:r w:rsidRPr="00303A8E">
        <w:t xml:space="preserve">platforma dla dużych, kompleksowych zawodów e-sportowych. </w:t>
      </w:r>
    </w:p>
    <w:p w14:paraId="1D643C18" w14:textId="2BE99C85" w:rsidR="00303A8E" w:rsidRDefault="00303A8E" w:rsidP="00303A8E">
      <w:pPr>
        <w:pStyle w:val="Akapitzlist"/>
        <w:numPr>
          <w:ilvl w:val="0"/>
          <w:numId w:val="21"/>
        </w:numPr>
        <w:ind w:left="720"/>
      </w:pPr>
      <w:proofErr w:type="spellStart"/>
      <w:r w:rsidRPr="00303A8E">
        <w:t>Toornament</w:t>
      </w:r>
      <w:proofErr w:type="spellEnd"/>
      <w:r w:rsidRPr="00303A8E">
        <w:t xml:space="preserve"> </w:t>
      </w:r>
    </w:p>
    <w:p w14:paraId="11BA49D8" w14:textId="2E3409AF" w:rsidR="00303A8E" w:rsidRPr="00303A8E" w:rsidRDefault="00303A8E" w:rsidP="00303A8E">
      <w:pPr>
        <w:pStyle w:val="Akapitzlist"/>
        <w:numPr>
          <w:ilvl w:val="2"/>
          <w:numId w:val="18"/>
        </w:numPr>
      </w:pPr>
      <w:r w:rsidRPr="00303A8E">
        <w:rPr>
          <w:b/>
          <w:bCs/>
        </w:rPr>
        <w:t xml:space="preserve">Zalety: </w:t>
      </w:r>
      <w:r w:rsidRPr="00303A8E">
        <w:t xml:space="preserve">rozbudowane wsparcie dla e-sportu, zaawansowane opcje turniejowe i integracje. </w:t>
      </w:r>
    </w:p>
    <w:p w14:paraId="32AF9526" w14:textId="77777777" w:rsidR="00303A8E" w:rsidRPr="00303A8E" w:rsidRDefault="00303A8E" w:rsidP="00303A8E">
      <w:pPr>
        <w:pStyle w:val="Akapitzlist"/>
        <w:numPr>
          <w:ilvl w:val="2"/>
          <w:numId w:val="18"/>
        </w:numPr>
      </w:pPr>
      <w:r w:rsidRPr="00303A8E">
        <w:rPr>
          <w:b/>
          <w:bCs/>
        </w:rPr>
        <w:t xml:space="preserve">Wady: </w:t>
      </w:r>
      <w:r w:rsidRPr="00303A8E">
        <w:t xml:space="preserve">stosunkowo złożony interfejs, konfiguracja wymaga czasu. </w:t>
      </w:r>
    </w:p>
    <w:p w14:paraId="0F95B76A" w14:textId="52B2EF79" w:rsidR="00303A8E" w:rsidRDefault="00303A8E" w:rsidP="00303A8E">
      <w:pPr>
        <w:pStyle w:val="Akapitzlist"/>
        <w:numPr>
          <w:ilvl w:val="2"/>
          <w:numId w:val="18"/>
        </w:numPr>
      </w:pPr>
      <w:r w:rsidRPr="00303A8E">
        <w:rPr>
          <w:b/>
          <w:bCs/>
        </w:rPr>
        <w:t xml:space="preserve">Pozycjonowanie: </w:t>
      </w:r>
      <w:r w:rsidRPr="00303A8E">
        <w:t xml:space="preserve">platforma dla dużych, kompleksowych zawodów e-sportowych. </w:t>
      </w:r>
    </w:p>
    <w:p w14:paraId="05BE7AB9" w14:textId="77777777" w:rsidR="00303A8E" w:rsidRPr="00303A8E" w:rsidRDefault="00303A8E" w:rsidP="00303A8E">
      <w:pPr>
        <w:pStyle w:val="Akapitzlist"/>
        <w:ind w:left="1080"/>
      </w:pPr>
    </w:p>
    <w:p w14:paraId="22446853" w14:textId="77777777" w:rsidR="00303A8E" w:rsidRDefault="00303A8E" w:rsidP="00303A8E">
      <w:pPr>
        <w:pStyle w:val="Akapitzlist"/>
        <w:keepNext/>
        <w:keepLines/>
        <w:numPr>
          <w:ilvl w:val="0"/>
          <w:numId w:val="21"/>
        </w:numPr>
        <w:ind w:left="720" w:hanging="357"/>
      </w:pPr>
      <w:proofErr w:type="spellStart"/>
      <w:r w:rsidRPr="00303A8E">
        <w:lastRenderedPageBreak/>
        <w:t>Battlefy</w:t>
      </w:r>
      <w:proofErr w:type="spellEnd"/>
      <w:r w:rsidRPr="00303A8E">
        <w:t xml:space="preserve"> </w:t>
      </w:r>
    </w:p>
    <w:p w14:paraId="7DAA255C" w14:textId="7776C3DA" w:rsidR="00303A8E" w:rsidRPr="00303A8E" w:rsidRDefault="00303A8E" w:rsidP="00303A8E">
      <w:pPr>
        <w:pStyle w:val="Akapitzlist"/>
        <w:keepNext/>
        <w:keepLines/>
        <w:numPr>
          <w:ilvl w:val="1"/>
          <w:numId w:val="21"/>
        </w:numPr>
        <w:ind w:left="1080" w:hanging="357"/>
      </w:pPr>
      <w:r w:rsidRPr="00303A8E">
        <w:rPr>
          <w:b/>
          <w:bCs/>
        </w:rPr>
        <w:t xml:space="preserve">Zalety: </w:t>
      </w:r>
      <w:r w:rsidRPr="00303A8E">
        <w:t xml:space="preserve">duże możliwości konfiguracji, target e-sport, zarządzanie drużynami. </w:t>
      </w:r>
    </w:p>
    <w:p w14:paraId="0368420C" w14:textId="77777777" w:rsidR="00303A8E" w:rsidRPr="00303A8E" w:rsidRDefault="00303A8E" w:rsidP="00303A8E">
      <w:pPr>
        <w:keepNext/>
        <w:keepLines/>
        <w:numPr>
          <w:ilvl w:val="1"/>
          <w:numId w:val="21"/>
        </w:numPr>
        <w:ind w:left="1080" w:hanging="357"/>
      </w:pPr>
      <w:r w:rsidRPr="00303A8E">
        <w:rPr>
          <w:b/>
          <w:bCs/>
        </w:rPr>
        <w:t xml:space="preserve">Wady: </w:t>
      </w:r>
      <w:r w:rsidRPr="00303A8E">
        <w:t xml:space="preserve">ograniczona elastyczność dla nietypowych gier planszowych. </w:t>
      </w:r>
    </w:p>
    <w:p w14:paraId="7893676A" w14:textId="23226703" w:rsidR="00303A8E" w:rsidRPr="00303A8E" w:rsidRDefault="00303A8E" w:rsidP="00303A8E">
      <w:pPr>
        <w:keepNext/>
        <w:keepLines/>
        <w:numPr>
          <w:ilvl w:val="1"/>
          <w:numId w:val="21"/>
        </w:numPr>
        <w:ind w:left="1080" w:hanging="357"/>
      </w:pPr>
      <w:r w:rsidRPr="00303A8E">
        <w:rPr>
          <w:b/>
          <w:bCs/>
        </w:rPr>
        <w:t xml:space="preserve">Pozycjonowanie: </w:t>
      </w:r>
      <w:r w:rsidRPr="00303A8E">
        <w:t xml:space="preserve">ukierunkowany na ligowe rozgrywki e-sportowe. </w:t>
      </w:r>
    </w:p>
    <w:p w14:paraId="49F33894" w14:textId="77777777" w:rsidR="00303A8E" w:rsidRPr="00303A8E" w:rsidRDefault="00303A8E" w:rsidP="00303A8E">
      <w:pPr>
        <w:ind w:left="720"/>
      </w:pPr>
    </w:p>
    <w:p w14:paraId="7C9F1CF6" w14:textId="1D0406C7" w:rsidR="00303A8E" w:rsidRDefault="00303A8E" w:rsidP="00303A8E">
      <w:pPr>
        <w:pStyle w:val="Akapitzlist"/>
        <w:keepNext/>
        <w:keepLines/>
        <w:numPr>
          <w:ilvl w:val="0"/>
          <w:numId w:val="21"/>
        </w:numPr>
        <w:ind w:left="720" w:hanging="357"/>
      </w:pPr>
      <w:proofErr w:type="spellStart"/>
      <w:r w:rsidRPr="00303A8E">
        <w:t>Tournament</w:t>
      </w:r>
      <w:proofErr w:type="spellEnd"/>
      <w:r w:rsidRPr="00303A8E">
        <w:t xml:space="preserve"> Software (rozwiązanie sportowe)</w:t>
      </w:r>
    </w:p>
    <w:p w14:paraId="12CE7556" w14:textId="02B1DE05" w:rsidR="00303A8E" w:rsidRPr="00303A8E" w:rsidRDefault="00303A8E" w:rsidP="00303A8E">
      <w:pPr>
        <w:pStyle w:val="Akapitzlist"/>
        <w:keepNext/>
        <w:keepLines/>
        <w:numPr>
          <w:ilvl w:val="1"/>
          <w:numId w:val="23"/>
        </w:numPr>
        <w:ind w:left="1080" w:hanging="357"/>
      </w:pPr>
      <w:r w:rsidRPr="00303A8E">
        <w:rPr>
          <w:b/>
          <w:bCs/>
        </w:rPr>
        <w:t xml:space="preserve">Zalety: </w:t>
      </w:r>
      <w:r w:rsidRPr="00303A8E">
        <w:t xml:space="preserve">dobre raporty, dopasowane do potrzeb sportów tradycyjnych. </w:t>
      </w:r>
    </w:p>
    <w:p w14:paraId="1578297B" w14:textId="77777777" w:rsidR="00303A8E" w:rsidRPr="00303A8E" w:rsidRDefault="00303A8E" w:rsidP="00303A8E">
      <w:pPr>
        <w:keepNext/>
        <w:keepLines/>
        <w:numPr>
          <w:ilvl w:val="1"/>
          <w:numId w:val="22"/>
        </w:numPr>
        <w:ind w:left="1080" w:hanging="357"/>
      </w:pPr>
      <w:r w:rsidRPr="00303A8E">
        <w:rPr>
          <w:b/>
          <w:bCs/>
        </w:rPr>
        <w:t xml:space="preserve">Wady: </w:t>
      </w:r>
      <w:r w:rsidRPr="00303A8E">
        <w:t xml:space="preserve">często desktopowe lub zamknięte, mniej przyjazne dla integracji webowych. </w:t>
      </w:r>
    </w:p>
    <w:p w14:paraId="3DDC00DE" w14:textId="77777777" w:rsidR="00303A8E" w:rsidRDefault="00303A8E" w:rsidP="00303A8E">
      <w:pPr>
        <w:keepNext/>
        <w:keepLines/>
        <w:numPr>
          <w:ilvl w:val="1"/>
          <w:numId w:val="22"/>
        </w:numPr>
        <w:ind w:left="1080" w:hanging="357"/>
      </w:pPr>
      <w:r w:rsidRPr="00303A8E">
        <w:rPr>
          <w:b/>
          <w:bCs/>
        </w:rPr>
        <w:t xml:space="preserve">Pozycjonowanie: </w:t>
      </w:r>
      <w:r w:rsidRPr="00303A8E">
        <w:t xml:space="preserve">organizacje sportowe i stowarzyszenia. </w:t>
      </w:r>
    </w:p>
    <w:p w14:paraId="45B3E467" w14:textId="502A91B3" w:rsidR="00303A8E" w:rsidRPr="00303A8E" w:rsidRDefault="00303A8E" w:rsidP="00303A8E">
      <w:pPr>
        <w:pStyle w:val="Nagwek1"/>
        <w:numPr>
          <w:ilvl w:val="0"/>
          <w:numId w:val="5"/>
        </w:numPr>
      </w:pPr>
      <w:r>
        <w:t>Opis i wizja systemu</w:t>
      </w:r>
    </w:p>
    <w:p w14:paraId="2089DED8" w14:textId="15FDC1A5" w:rsidR="00303A8E" w:rsidRDefault="00303A8E" w:rsidP="00303A8E">
      <w:pPr>
        <w:pStyle w:val="Nagwek2"/>
        <w:numPr>
          <w:ilvl w:val="1"/>
          <w:numId w:val="5"/>
        </w:numPr>
      </w:pPr>
      <w:r>
        <w:t>Aktorzy systemu (role)</w:t>
      </w:r>
    </w:p>
    <w:p w14:paraId="6436CAE6" w14:textId="1F60E177" w:rsidR="00303A8E" w:rsidRDefault="00303A8E" w:rsidP="00303A8E">
      <w:pPr>
        <w:pStyle w:val="Akapitzlist"/>
        <w:numPr>
          <w:ilvl w:val="2"/>
          <w:numId w:val="25"/>
        </w:numPr>
      </w:pPr>
      <w:r>
        <w:t>Organizator: Tworzy i konfiguruje turniej, zarządza moderatorami i rejestracją.</w:t>
      </w:r>
    </w:p>
    <w:p w14:paraId="2512CFDE" w14:textId="58064B0D" w:rsidR="00303A8E" w:rsidRDefault="00303A8E" w:rsidP="00303A8E">
      <w:pPr>
        <w:pStyle w:val="Akapitzlist"/>
        <w:numPr>
          <w:ilvl w:val="2"/>
          <w:numId w:val="25"/>
        </w:numPr>
      </w:pPr>
      <w:r>
        <w:t>Moderator/Sędzia: Wprowadza wyniki meczów, edytuje błędne wpisy.</w:t>
      </w:r>
    </w:p>
    <w:p w14:paraId="5DBD4A38" w14:textId="1A35DF5E" w:rsidR="00303A8E" w:rsidRDefault="00303A8E" w:rsidP="00303A8E">
      <w:pPr>
        <w:pStyle w:val="Akapitzlist"/>
        <w:numPr>
          <w:ilvl w:val="2"/>
          <w:numId w:val="25"/>
        </w:numPr>
      </w:pPr>
      <w:r>
        <w:t>Uczestnik: Rejestruje się do turnieju, przegląda swoje mecze.</w:t>
      </w:r>
    </w:p>
    <w:p w14:paraId="656355DA" w14:textId="4C65DCC5" w:rsidR="00303A8E" w:rsidRDefault="00303A8E" w:rsidP="00303A8E">
      <w:pPr>
        <w:pStyle w:val="Akapitzlist"/>
        <w:numPr>
          <w:ilvl w:val="2"/>
          <w:numId w:val="25"/>
        </w:numPr>
      </w:pPr>
      <w:r>
        <w:t>Gość: Przegląda publiczne turnieje i wyniki.</w:t>
      </w:r>
    </w:p>
    <w:p w14:paraId="1CBC2517" w14:textId="77777777" w:rsidR="00303A8E" w:rsidRDefault="00303A8E" w:rsidP="00303A8E"/>
    <w:p w14:paraId="56B783C8" w14:textId="45A1C561" w:rsidR="00303A8E" w:rsidRDefault="006865E1" w:rsidP="006865E1">
      <w:pPr>
        <w:pStyle w:val="Nagwek1"/>
        <w:numPr>
          <w:ilvl w:val="0"/>
          <w:numId w:val="5"/>
        </w:numPr>
      </w:pPr>
      <w:r>
        <w:t>Wymagania systemowe</w:t>
      </w:r>
    </w:p>
    <w:p w14:paraId="1CCA16AD" w14:textId="3199BD9A" w:rsidR="006865E1" w:rsidRDefault="006865E1" w:rsidP="006865E1">
      <w:pPr>
        <w:pStyle w:val="Nagwek2"/>
        <w:numPr>
          <w:ilvl w:val="1"/>
          <w:numId w:val="5"/>
        </w:numPr>
      </w:pPr>
      <w:r>
        <w:t>Wymagania funkcjonalne (RF)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85"/>
        <w:gridCol w:w="2948"/>
        <w:gridCol w:w="3229"/>
      </w:tblGrid>
      <w:tr w:rsidR="006865E1" w14:paraId="752CC4C6" w14:textId="77777777" w:rsidTr="006865E1">
        <w:tc>
          <w:tcPr>
            <w:tcW w:w="3020" w:type="dxa"/>
          </w:tcPr>
          <w:p w14:paraId="6C1CA3A5" w14:textId="6D508C50" w:rsidR="006865E1" w:rsidRPr="006865E1" w:rsidRDefault="006865E1" w:rsidP="006865E1">
            <w:pPr>
              <w:jc w:val="center"/>
              <w:rPr>
                <w:b/>
                <w:bCs/>
              </w:rPr>
            </w:pPr>
            <w:r w:rsidRPr="006865E1">
              <w:rPr>
                <w:b/>
                <w:bCs/>
              </w:rPr>
              <w:t>ID</w:t>
            </w:r>
          </w:p>
        </w:tc>
        <w:tc>
          <w:tcPr>
            <w:tcW w:w="3021" w:type="dxa"/>
          </w:tcPr>
          <w:p w14:paraId="21BECF94" w14:textId="7C7CF935" w:rsidR="006865E1" w:rsidRPr="006865E1" w:rsidRDefault="006865E1" w:rsidP="006865E1">
            <w:pPr>
              <w:jc w:val="center"/>
              <w:rPr>
                <w:b/>
                <w:bCs/>
              </w:rPr>
            </w:pPr>
            <w:r w:rsidRPr="006865E1">
              <w:rPr>
                <w:b/>
                <w:bCs/>
              </w:rPr>
              <w:t>Nazwa</w:t>
            </w:r>
          </w:p>
        </w:tc>
        <w:tc>
          <w:tcPr>
            <w:tcW w:w="3021" w:type="dxa"/>
          </w:tcPr>
          <w:p w14:paraId="302E2421" w14:textId="38BDAE2F" w:rsidR="006865E1" w:rsidRPr="006865E1" w:rsidRDefault="006865E1" w:rsidP="006865E1">
            <w:pPr>
              <w:jc w:val="center"/>
              <w:rPr>
                <w:b/>
                <w:bCs/>
              </w:rPr>
            </w:pPr>
            <w:r w:rsidRPr="006865E1">
              <w:rPr>
                <w:b/>
                <w:bCs/>
              </w:rPr>
              <w:t>Opis</w:t>
            </w:r>
          </w:p>
        </w:tc>
      </w:tr>
      <w:tr w:rsidR="006865E1" w14:paraId="31FC0C76" w14:textId="77777777" w:rsidTr="006865E1">
        <w:tc>
          <w:tcPr>
            <w:tcW w:w="3020" w:type="dxa"/>
            <w:vAlign w:val="center"/>
          </w:tcPr>
          <w:p w14:paraId="5185E860" w14:textId="2902C2BE" w:rsidR="006865E1" w:rsidRDefault="006865E1" w:rsidP="006865E1">
            <w:r w:rsidRPr="006865E1">
              <w:rPr>
                <w:b/>
                <w:bCs/>
              </w:rPr>
              <w:t>RF-01</w:t>
            </w:r>
          </w:p>
        </w:tc>
        <w:tc>
          <w:tcPr>
            <w:tcW w:w="3021" w:type="dxa"/>
            <w:vAlign w:val="center"/>
          </w:tcPr>
          <w:p w14:paraId="19307BE0" w14:textId="3C84A674" w:rsidR="006865E1" w:rsidRPr="006865E1" w:rsidRDefault="006865E1" w:rsidP="006865E1">
            <w:r w:rsidRPr="006865E1">
              <w:t>Rejestracja i logowanie użytkownika</w:t>
            </w:r>
          </w:p>
        </w:tc>
        <w:tc>
          <w:tcPr>
            <w:tcW w:w="3021" w:type="dxa"/>
          </w:tcPr>
          <w:p w14:paraId="740D0169" w14:textId="369737EB" w:rsidR="006865E1" w:rsidRDefault="006865E1" w:rsidP="006865E1">
            <w:r w:rsidRPr="006865E1">
              <w:t>Rejestracja użytkownika (email/hasło) oraz logowanie.</w:t>
            </w:r>
          </w:p>
        </w:tc>
      </w:tr>
      <w:tr w:rsidR="006865E1" w14:paraId="1C336C19" w14:textId="77777777" w:rsidTr="006865E1">
        <w:tc>
          <w:tcPr>
            <w:tcW w:w="3020" w:type="dxa"/>
            <w:vAlign w:val="center"/>
          </w:tcPr>
          <w:p w14:paraId="2D76D353" w14:textId="2A45456F" w:rsidR="006865E1" w:rsidRDefault="006865E1" w:rsidP="006865E1">
            <w:r w:rsidRPr="006865E1">
              <w:rPr>
                <w:b/>
                <w:bCs/>
              </w:rPr>
              <w:t>RF-02</w:t>
            </w:r>
          </w:p>
        </w:tc>
        <w:tc>
          <w:tcPr>
            <w:tcW w:w="3021" w:type="dxa"/>
            <w:vAlign w:val="center"/>
          </w:tcPr>
          <w:p w14:paraId="4295E36E" w14:textId="77D434C9" w:rsidR="006865E1" w:rsidRPr="006865E1" w:rsidRDefault="006865E1" w:rsidP="006865E1">
            <w:r w:rsidRPr="006865E1">
              <w:t>Tworzenie turnieju</w:t>
            </w:r>
          </w:p>
        </w:tc>
        <w:tc>
          <w:tcPr>
            <w:tcW w:w="3021" w:type="dxa"/>
          </w:tcPr>
          <w:p w14:paraId="0B42C95B" w14:textId="120237C0" w:rsidR="006865E1" w:rsidRDefault="006865E1" w:rsidP="006865E1">
            <w:r w:rsidRPr="006865E1">
              <w:t>Zalogowany użytkownik może utworzyć turniej i zostać jego organizatorem.</w:t>
            </w:r>
          </w:p>
        </w:tc>
      </w:tr>
      <w:tr w:rsidR="006865E1" w14:paraId="1695D4D6" w14:textId="77777777" w:rsidTr="006865E1">
        <w:tc>
          <w:tcPr>
            <w:tcW w:w="3020" w:type="dxa"/>
            <w:vAlign w:val="center"/>
          </w:tcPr>
          <w:p w14:paraId="7BC6ABDB" w14:textId="7646E48C" w:rsidR="006865E1" w:rsidRDefault="006865E1" w:rsidP="006865E1">
            <w:r w:rsidRPr="006865E1">
              <w:rPr>
                <w:b/>
                <w:bCs/>
              </w:rPr>
              <w:t>RF-03</w:t>
            </w:r>
          </w:p>
        </w:tc>
        <w:tc>
          <w:tcPr>
            <w:tcW w:w="3021" w:type="dxa"/>
            <w:vAlign w:val="center"/>
          </w:tcPr>
          <w:p w14:paraId="0FBBFA48" w14:textId="0736E086" w:rsidR="006865E1" w:rsidRPr="006865E1" w:rsidRDefault="006865E1" w:rsidP="006865E1">
            <w:r w:rsidRPr="006865E1">
              <w:t>Szablony gier i punktacja</w:t>
            </w:r>
          </w:p>
        </w:tc>
        <w:tc>
          <w:tcPr>
            <w:tcW w:w="3021" w:type="dxa"/>
          </w:tcPr>
          <w:p w14:paraId="397D4A3D" w14:textId="3858EB29" w:rsidR="006865E1" w:rsidRDefault="006865E1" w:rsidP="006865E1">
            <w:r w:rsidRPr="006865E1">
              <w:t>Wybór szablonu gry (np. Szachy, Piłka nożna) oraz konfiguracja punktacji (zwycięstwo/remis/przegrana).</w:t>
            </w:r>
          </w:p>
        </w:tc>
      </w:tr>
      <w:tr w:rsidR="006865E1" w14:paraId="0232D4B9" w14:textId="77777777" w:rsidTr="006865E1">
        <w:tc>
          <w:tcPr>
            <w:tcW w:w="3020" w:type="dxa"/>
            <w:vAlign w:val="center"/>
          </w:tcPr>
          <w:p w14:paraId="0D12E4F2" w14:textId="08D4B18E" w:rsidR="006865E1" w:rsidRDefault="006865E1" w:rsidP="006865E1">
            <w:r w:rsidRPr="006865E1">
              <w:rPr>
                <w:b/>
                <w:bCs/>
              </w:rPr>
              <w:t>RF-04</w:t>
            </w:r>
          </w:p>
        </w:tc>
        <w:tc>
          <w:tcPr>
            <w:tcW w:w="3021" w:type="dxa"/>
            <w:vAlign w:val="center"/>
          </w:tcPr>
          <w:p w14:paraId="28E5CB2B" w14:textId="3CEFEE7D" w:rsidR="006865E1" w:rsidRPr="006865E1" w:rsidRDefault="006865E1" w:rsidP="006865E1">
            <w:r w:rsidRPr="006865E1">
              <w:t>Rejestracja do turnieju</w:t>
            </w:r>
          </w:p>
        </w:tc>
        <w:tc>
          <w:tcPr>
            <w:tcW w:w="3021" w:type="dxa"/>
          </w:tcPr>
          <w:p w14:paraId="12AFED64" w14:textId="2ECF7444" w:rsidR="006865E1" w:rsidRDefault="006865E1" w:rsidP="006865E1">
            <w:r w:rsidRPr="006865E1">
              <w:t>Obsługa trybów: Otwarta i Wymagająca Akceptacji. Limity uczestników.</w:t>
            </w:r>
          </w:p>
        </w:tc>
      </w:tr>
      <w:tr w:rsidR="006865E1" w14:paraId="4CB03CB7" w14:textId="77777777" w:rsidTr="006865E1">
        <w:tc>
          <w:tcPr>
            <w:tcW w:w="3020" w:type="dxa"/>
            <w:vAlign w:val="center"/>
          </w:tcPr>
          <w:p w14:paraId="731763F1" w14:textId="4D936EE6" w:rsidR="006865E1" w:rsidRDefault="006865E1" w:rsidP="006865E1">
            <w:r w:rsidRPr="006865E1">
              <w:rPr>
                <w:b/>
                <w:bCs/>
              </w:rPr>
              <w:t>RF-0</w:t>
            </w:r>
            <w:r>
              <w:rPr>
                <w:b/>
                <w:bCs/>
              </w:rPr>
              <w:t>5</w:t>
            </w:r>
          </w:p>
        </w:tc>
        <w:tc>
          <w:tcPr>
            <w:tcW w:w="3021" w:type="dxa"/>
            <w:vAlign w:val="center"/>
          </w:tcPr>
          <w:p w14:paraId="6362113B" w14:textId="7E144B0B" w:rsidR="006865E1" w:rsidRPr="006865E1" w:rsidRDefault="006865E1" w:rsidP="006865E1">
            <w:r w:rsidRPr="006865E1">
              <w:t>Przegląd turniejów</w:t>
            </w:r>
          </w:p>
        </w:tc>
        <w:tc>
          <w:tcPr>
            <w:tcW w:w="3021" w:type="dxa"/>
          </w:tcPr>
          <w:p w14:paraId="443BFEF1" w14:textId="0C4E4A0A" w:rsidR="006865E1" w:rsidRDefault="006865E1" w:rsidP="006865E1">
            <w:r w:rsidRPr="006865E1">
              <w:t>Lista nadchodzących turniejów z możliwością zapisu.</w:t>
            </w:r>
          </w:p>
        </w:tc>
      </w:tr>
      <w:tr w:rsidR="006865E1" w14:paraId="27C21705" w14:textId="77777777" w:rsidTr="006865E1">
        <w:tc>
          <w:tcPr>
            <w:tcW w:w="3020" w:type="dxa"/>
            <w:vAlign w:val="center"/>
          </w:tcPr>
          <w:p w14:paraId="2016182B" w14:textId="53A8C69B" w:rsidR="006865E1" w:rsidRDefault="006865E1" w:rsidP="006865E1">
            <w:r w:rsidRPr="006865E1">
              <w:rPr>
                <w:b/>
                <w:bCs/>
              </w:rPr>
              <w:lastRenderedPageBreak/>
              <w:t>RF-0</w:t>
            </w:r>
            <w:r>
              <w:rPr>
                <w:b/>
                <w:bCs/>
              </w:rPr>
              <w:t>6</w:t>
            </w:r>
          </w:p>
        </w:tc>
        <w:tc>
          <w:tcPr>
            <w:tcW w:w="3021" w:type="dxa"/>
            <w:vAlign w:val="center"/>
          </w:tcPr>
          <w:p w14:paraId="0AA9DB61" w14:textId="53F43AD3" w:rsidR="006865E1" w:rsidRPr="006865E1" w:rsidRDefault="006865E1" w:rsidP="006865E1">
            <w:r w:rsidRPr="006865E1">
              <w:t>Moderatorzy</w:t>
            </w:r>
          </w:p>
        </w:tc>
        <w:tc>
          <w:tcPr>
            <w:tcW w:w="3021" w:type="dxa"/>
          </w:tcPr>
          <w:p w14:paraId="3151BCBB" w14:textId="44E65267" w:rsidR="006865E1" w:rsidRDefault="006865E1" w:rsidP="006865E1">
            <w:r w:rsidRPr="006865E1">
              <w:t>Organizator może dodawać moderatorów do wprowadzania wyników.</w:t>
            </w:r>
          </w:p>
        </w:tc>
      </w:tr>
      <w:tr w:rsidR="006865E1" w:rsidRPr="006865E1" w14:paraId="752DAC22" w14:textId="77777777" w:rsidTr="006865E1">
        <w:tc>
          <w:tcPr>
            <w:tcW w:w="3020" w:type="dxa"/>
            <w:vAlign w:val="center"/>
          </w:tcPr>
          <w:p w14:paraId="5BF9E06C" w14:textId="55DCFD38" w:rsidR="006865E1" w:rsidRDefault="006865E1" w:rsidP="006865E1">
            <w:r w:rsidRPr="006865E1">
              <w:rPr>
                <w:b/>
                <w:bCs/>
              </w:rPr>
              <w:t>RF-0</w:t>
            </w:r>
            <w:r>
              <w:rPr>
                <w:b/>
                <w:bCs/>
              </w:rPr>
              <w:t>7</w:t>
            </w:r>
          </w:p>
        </w:tc>
        <w:tc>
          <w:tcPr>
            <w:tcW w:w="3021" w:type="dxa"/>
            <w:vAlign w:val="center"/>
          </w:tcPr>
          <w:p w14:paraId="1C2385A0" w14:textId="0FE6F8EF" w:rsidR="006865E1" w:rsidRPr="006865E1" w:rsidRDefault="006865E1" w:rsidP="006865E1">
            <w:r w:rsidRPr="006865E1">
              <w:t>Systemy rozgrywek</w:t>
            </w:r>
          </w:p>
        </w:tc>
        <w:tc>
          <w:tcPr>
            <w:tcW w:w="3021" w:type="dxa"/>
          </w:tcPr>
          <w:p w14:paraId="19C9FE4E" w14:textId="0521A5B5" w:rsidR="006865E1" w:rsidRPr="006865E1" w:rsidRDefault="006865E1" w:rsidP="006865E1">
            <w:pPr>
              <w:rPr>
                <w:lang w:val="en-US"/>
              </w:rPr>
            </w:pPr>
            <w:proofErr w:type="spellStart"/>
            <w:r w:rsidRPr="006865E1">
              <w:rPr>
                <w:lang w:val="en-US"/>
              </w:rPr>
              <w:t>Generowanie</w:t>
            </w:r>
            <w:proofErr w:type="spellEnd"/>
            <w:r w:rsidRPr="006865E1">
              <w:rPr>
                <w:lang w:val="en-US"/>
              </w:rPr>
              <w:t xml:space="preserve"> </w:t>
            </w:r>
            <w:proofErr w:type="spellStart"/>
            <w:r w:rsidRPr="006865E1">
              <w:rPr>
                <w:lang w:val="en-US"/>
              </w:rPr>
              <w:t>drabinek</w:t>
            </w:r>
            <w:proofErr w:type="spellEnd"/>
            <w:r w:rsidRPr="006865E1">
              <w:rPr>
                <w:lang w:val="en-US"/>
              </w:rPr>
              <w:t>: Single/Double Elimination, Round Robin, Swiss.</w:t>
            </w:r>
          </w:p>
        </w:tc>
      </w:tr>
      <w:tr w:rsidR="006865E1" w14:paraId="07B1FFB7" w14:textId="77777777" w:rsidTr="006865E1">
        <w:tc>
          <w:tcPr>
            <w:tcW w:w="3020" w:type="dxa"/>
            <w:vAlign w:val="center"/>
          </w:tcPr>
          <w:p w14:paraId="74317E39" w14:textId="6BFD96BF" w:rsidR="006865E1" w:rsidRDefault="006865E1" w:rsidP="006865E1">
            <w:r w:rsidRPr="006865E1">
              <w:rPr>
                <w:b/>
                <w:bCs/>
              </w:rPr>
              <w:t>RF-0</w:t>
            </w:r>
            <w:r>
              <w:rPr>
                <w:b/>
                <w:bCs/>
              </w:rPr>
              <w:t>8</w:t>
            </w:r>
          </w:p>
        </w:tc>
        <w:tc>
          <w:tcPr>
            <w:tcW w:w="3021" w:type="dxa"/>
            <w:vAlign w:val="center"/>
          </w:tcPr>
          <w:p w14:paraId="29C443E0" w14:textId="7BAF59EA" w:rsidR="006865E1" w:rsidRPr="006865E1" w:rsidRDefault="006865E1" w:rsidP="006865E1">
            <w:pPr>
              <w:tabs>
                <w:tab w:val="left" w:pos="2085"/>
              </w:tabs>
            </w:pPr>
            <w:r w:rsidRPr="006865E1">
              <w:t>Wprowadzanie wyników</w:t>
            </w:r>
          </w:p>
        </w:tc>
        <w:tc>
          <w:tcPr>
            <w:tcW w:w="3021" w:type="dxa"/>
          </w:tcPr>
          <w:p w14:paraId="696CA2E4" w14:textId="68672E66" w:rsidR="006865E1" w:rsidRDefault="006865E1" w:rsidP="006865E1">
            <w:r w:rsidRPr="006865E1">
              <w:t>Moderator wprowadza wyniki meczów.</w:t>
            </w:r>
          </w:p>
        </w:tc>
      </w:tr>
      <w:tr w:rsidR="006865E1" w14:paraId="1714E708" w14:textId="77777777" w:rsidTr="006865E1">
        <w:tc>
          <w:tcPr>
            <w:tcW w:w="3020" w:type="dxa"/>
            <w:vAlign w:val="center"/>
          </w:tcPr>
          <w:p w14:paraId="52ABBEC2" w14:textId="3DBAB822" w:rsidR="006865E1" w:rsidRDefault="006865E1" w:rsidP="006865E1">
            <w:r w:rsidRPr="006865E1">
              <w:rPr>
                <w:b/>
                <w:bCs/>
              </w:rPr>
              <w:t>RF-0</w:t>
            </w:r>
            <w:r>
              <w:rPr>
                <w:b/>
                <w:bCs/>
              </w:rPr>
              <w:t>9</w:t>
            </w:r>
          </w:p>
        </w:tc>
        <w:tc>
          <w:tcPr>
            <w:tcW w:w="3021" w:type="dxa"/>
            <w:vAlign w:val="center"/>
          </w:tcPr>
          <w:p w14:paraId="21C209EC" w14:textId="4DD50A2A" w:rsidR="006865E1" w:rsidRPr="006865E1" w:rsidRDefault="006865E1" w:rsidP="006865E1">
            <w:r w:rsidRPr="006865E1">
              <w:t>Historia i Archiwum</w:t>
            </w:r>
          </w:p>
        </w:tc>
        <w:tc>
          <w:tcPr>
            <w:tcW w:w="30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932"/>
            </w:tblGrid>
            <w:tr w:rsidR="006865E1" w:rsidRPr="006865E1" w14:paraId="706D53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FC7F98" w14:textId="77777777" w:rsidR="006865E1" w:rsidRPr="006865E1" w:rsidRDefault="006865E1" w:rsidP="006865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4"/>
                      <w:lang w:eastAsia="pl-PL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B7CE2C" w14:textId="77777777" w:rsidR="006865E1" w:rsidRPr="006865E1" w:rsidRDefault="006865E1" w:rsidP="006865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pl-PL"/>
                      <w14:ligatures w14:val="none"/>
                    </w:rPr>
                  </w:pPr>
                  <w:r w:rsidRPr="006865E1">
                    <w:rPr>
                      <w:rFonts w:ascii="Times New Roman" w:eastAsia="Times New Roman" w:hAnsi="Times New Roman" w:cs="Times New Roman"/>
                      <w:kern w:val="0"/>
                      <w:szCs w:val="24"/>
                      <w:lang w:eastAsia="pl-PL"/>
                      <w14:ligatures w14:val="none"/>
                    </w:rPr>
                    <w:t>Przegląd zakończonych turniejów i wyników.</w:t>
                  </w:r>
                </w:p>
              </w:tc>
            </w:tr>
          </w:tbl>
          <w:p w14:paraId="2C03565D" w14:textId="77777777" w:rsidR="006865E1" w:rsidRDefault="006865E1" w:rsidP="006865E1"/>
        </w:tc>
      </w:tr>
    </w:tbl>
    <w:p w14:paraId="40BE790A" w14:textId="77777777" w:rsidR="006865E1" w:rsidRDefault="006865E1" w:rsidP="006865E1"/>
    <w:p w14:paraId="2F4B92E8" w14:textId="7F8ED324" w:rsidR="006865E1" w:rsidRDefault="006865E1" w:rsidP="006865E1">
      <w:pPr>
        <w:pStyle w:val="Nagwek2"/>
        <w:numPr>
          <w:ilvl w:val="1"/>
          <w:numId w:val="5"/>
        </w:numPr>
      </w:pPr>
      <w:r>
        <w:t>Wymagania niefunkcjonalne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865E1" w14:paraId="0D5A4402" w14:textId="77777777" w:rsidTr="006865E1">
        <w:tc>
          <w:tcPr>
            <w:tcW w:w="3020" w:type="dxa"/>
          </w:tcPr>
          <w:p w14:paraId="61F2655A" w14:textId="77D72B7A" w:rsidR="006865E1" w:rsidRPr="006865E1" w:rsidRDefault="006865E1" w:rsidP="006865E1">
            <w:pPr>
              <w:jc w:val="center"/>
              <w:rPr>
                <w:b/>
                <w:bCs/>
              </w:rPr>
            </w:pPr>
            <w:r w:rsidRPr="006865E1">
              <w:rPr>
                <w:b/>
                <w:bCs/>
              </w:rPr>
              <w:t>ID</w:t>
            </w:r>
          </w:p>
        </w:tc>
        <w:tc>
          <w:tcPr>
            <w:tcW w:w="3021" w:type="dxa"/>
          </w:tcPr>
          <w:p w14:paraId="2B2707D6" w14:textId="211C5D25" w:rsidR="006865E1" w:rsidRPr="006865E1" w:rsidRDefault="006865E1" w:rsidP="006865E1">
            <w:pPr>
              <w:jc w:val="center"/>
              <w:rPr>
                <w:b/>
                <w:bCs/>
              </w:rPr>
            </w:pPr>
            <w:r w:rsidRPr="006865E1">
              <w:rPr>
                <w:b/>
                <w:bCs/>
              </w:rPr>
              <w:t>Nazwa</w:t>
            </w:r>
          </w:p>
        </w:tc>
        <w:tc>
          <w:tcPr>
            <w:tcW w:w="3021" w:type="dxa"/>
          </w:tcPr>
          <w:p w14:paraId="136463ED" w14:textId="69756FFB" w:rsidR="006865E1" w:rsidRPr="006865E1" w:rsidRDefault="006865E1" w:rsidP="006865E1">
            <w:pPr>
              <w:jc w:val="center"/>
              <w:rPr>
                <w:b/>
                <w:bCs/>
              </w:rPr>
            </w:pPr>
            <w:r w:rsidRPr="006865E1">
              <w:rPr>
                <w:b/>
                <w:bCs/>
              </w:rPr>
              <w:t>Opis</w:t>
            </w:r>
          </w:p>
        </w:tc>
      </w:tr>
      <w:tr w:rsidR="006865E1" w14:paraId="1B42153F" w14:textId="77777777" w:rsidTr="006865E1">
        <w:tc>
          <w:tcPr>
            <w:tcW w:w="3020" w:type="dxa"/>
            <w:vAlign w:val="center"/>
          </w:tcPr>
          <w:p w14:paraId="5AEFAA16" w14:textId="153E53C1" w:rsidR="006865E1" w:rsidRDefault="006865E1" w:rsidP="006865E1">
            <w:r w:rsidRPr="006865E1">
              <w:rPr>
                <w:b/>
                <w:bCs/>
              </w:rPr>
              <w:t>RNF-01</w:t>
            </w:r>
          </w:p>
        </w:tc>
        <w:tc>
          <w:tcPr>
            <w:tcW w:w="3021" w:type="dxa"/>
            <w:vAlign w:val="center"/>
          </w:tcPr>
          <w:p w14:paraId="375CF206" w14:textId="07A8BAE1" w:rsidR="006865E1" w:rsidRPr="006865E1" w:rsidRDefault="006865E1" w:rsidP="006865E1">
            <w:proofErr w:type="spellStart"/>
            <w:r w:rsidRPr="006865E1">
              <w:t>Responsywność</w:t>
            </w:r>
            <w:proofErr w:type="spellEnd"/>
          </w:p>
        </w:tc>
        <w:tc>
          <w:tcPr>
            <w:tcW w:w="3021" w:type="dxa"/>
          </w:tcPr>
          <w:p w14:paraId="03BD9677" w14:textId="2343D4CB" w:rsidR="006865E1" w:rsidRDefault="006865E1" w:rsidP="006865E1">
            <w:r w:rsidRPr="006865E1">
              <w:t>Interfejs dostosowany do urządzeń mobilnych i desktopowych</w:t>
            </w:r>
          </w:p>
        </w:tc>
      </w:tr>
      <w:tr w:rsidR="006865E1" w14:paraId="20F1D10E" w14:textId="77777777" w:rsidTr="006865E1">
        <w:tc>
          <w:tcPr>
            <w:tcW w:w="3020" w:type="dxa"/>
            <w:vAlign w:val="center"/>
          </w:tcPr>
          <w:p w14:paraId="5135C656" w14:textId="52C4C750" w:rsidR="006865E1" w:rsidRDefault="006865E1" w:rsidP="006865E1">
            <w:r w:rsidRPr="006865E1">
              <w:rPr>
                <w:b/>
                <w:bCs/>
              </w:rPr>
              <w:t>RNF-02</w:t>
            </w:r>
          </w:p>
        </w:tc>
        <w:tc>
          <w:tcPr>
            <w:tcW w:w="3021" w:type="dxa"/>
            <w:vAlign w:val="center"/>
          </w:tcPr>
          <w:p w14:paraId="1706B0C7" w14:textId="1F821367" w:rsidR="006865E1" w:rsidRPr="006865E1" w:rsidRDefault="006865E1" w:rsidP="006865E1">
            <w:r w:rsidRPr="006865E1">
              <w:t>Bezpieczeństwo</w:t>
            </w:r>
          </w:p>
        </w:tc>
        <w:tc>
          <w:tcPr>
            <w:tcW w:w="3021" w:type="dxa"/>
          </w:tcPr>
          <w:p w14:paraId="76B88C78" w14:textId="56DFCC09" w:rsidR="006865E1" w:rsidRDefault="006865E1" w:rsidP="006865E1">
            <w:r w:rsidRPr="006865E1">
              <w:t>Uwierzytelnianie (JWT) i autoryzacja zasobów.</w:t>
            </w:r>
          </w:p>
        </w:tc>
      </w:tr>
      <w:tr w:rsidR="006865E1" w14:paraId="01D92951" w14:textId="77777777" w:rsidTr="006865E1">
        <w:tc>
          <w:tcPr>
            <w:tcW w:w="3020" w:type="dxa"/>
            <w:vAlign w:val="center"/>
          </w:tcPr>
          <w:p w14:paraId="77EDCA7E" w14:textId="32B1E68B" w:rsidR="006865E1" w:rsidRDefault="006865E1" w:rsidP="006865E1">
            <w:r w:rsidRPr="006865E1">
              <w:rPr>
                <w:b/>
                <w:bCs/>
              </w:rPr>
              <w:t>RNF-0</w:t>
            </w:r>
            <w:r>
              <w:rPr>
                <w:b/>
                <w:bCs/>
              </w:rPr>
              <w:t>3</w:t>
            </w:r>
          </w:p>
        </w:tc>
        <w:tc>
          <w:tcPr>
            <w:tcW w:w="3021" w:type="dxa"/>
            <w:vAlign w:val="center"/>
          </w:tcPr>
          <w:p w14:paraId="787E3DC1" w14:textId="2A743218" w:rsidR="006865E1" w:rsidRDefault="006865E1" w:rsidP="006865E1">
            <w:r w:rsidRPr="006865E1">
              <w:t>Użyteczność</w:t>
            </w:r>
          </w:p>
        </w:tc>
        <w:tc>
          <w:tcPr>
            <w:tcW w:w="3021" w:type="dxa"/>
          </w:tcPr>
          <w:p w14:paraId="1E140A3B" w14:textId="46B29AD6" w:rsidR="006865E1" w:rsidRDefault="006865E1" w:rsidP="006865E1">
            <w:r w:rsidRPr="006865E1">
              <w:t>Prosty formularz tworzenia turnieju</w:t>
            </w:r>
          </w:p>
        </w:tc>
      </w:tr>
    </w:tbl>
    <w:p w14:paraId="2FFFCB4E" w14:textId="77777777" w:rsidR="006865E1" w:rsidRDefault="006865E1" w:rsidP="006865E1"/>
    <w:p w14:paraId="33FBCDBB" w14:textId="1FA0B142" w:rsidR="006865E1" w:rsidRDefault="009B41C8" w:rsidP="009B41C8">
      <w:pPr>
        <w:pStyle w:val="Nagwek1"/>
        <w:numPr>
          <w:ilvl w:val="0"/>
          <w:numId w:val="5"/>
        </w:numPr>
        <w:rPr>
          <w:szCs w:val="28"/>
        </w:rPr>
      </w:pPr>
      <w:r w:rsidRPr="00A84558">
        <w:rPr>
          <w:szCs w:val="28"/>
        </w:rPr>
        <w:t>Modelowanie przypadków użycia (2-MPU)</w:t>
      </w:r>
    </w:p>
    <w:p w14:paraId="63835205" w14:textId="05F889FD" w:rsidR="009B41C8" w:rsidRDefault="009B41C8" w:rsidP="009B41C8">
      <w:pPr>
        <w:ind w:left="360"/>
        <w:rPr>
          <w:szCs w:val="24"/>
        </w:rPr>
      </w:pPr>
      <w:r>
        <w:rPr>
          <w:szCs w:val="24"/>
        </w:rPr>
        <w:t>Zaprezentowanie diagramu graficznego reprezentującego funkcjonalność systemu oraz interakcje aktorów przy użyciu notacji UML za pomocą diagramu przypadków użycia.</w:t>
      </w:r>
    </w:p>
    <w:p w14:paraId="0FDA46FA" w14:textId="77777777" w:rsidR="009B41C8" w:rsidRDefault="009B41C8" w:rsidP="009B41C8">
      <w:pPr>
        <w:ind w:left="360"/>
      </w:pPr>
    </w:p>
    <w:p w14:paraId="436DECD2" w14:textId="07D94798" w:rsidR="009B41C8" w:rsidRDefault="009B41C8" w:rsidP="009B41C8">
      <w:pPr>
        <w:ind w:left="360"/>
      </w:pPr>
      <w:r w:rsidRPr="00A84558">
        <w:rPr>
          <w:noProof/>
          <w:szCs w:val="24"/>
        </w:rPr>
        <w:drawing>
          <wp:inline distT="0" distB="0" distL="0" distR="0" wp14:anchorId="359C45FF" wp14:editId="5F2B903E">
            <wp:extent cx="4860000" cy="2992150"/>
            <wp:effectExtent l="0" t="0" r="0" b="0"/>
            <wp:docPr id="465512684" name="Obraz 1" descr="Obraz zawierający diagram, krąg, szkic, rys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12684" name="Obraz 1" descr="Obraz zawierający diagram, krąg, szkic, rysowanie&#10;&#10;Zawartość wygenerowana przez AI może być niepoprawna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CF6C" w14:textId="56787583" w:rsidR="009B41C8" w:rsidRDefault="009B41C8" w:rsidP="009B41C8">
      <w:pPr>
        <w:ind w:left="360"/>
        <w:jc w:val="center"/>
      </w:pPr>
      <w:r w:rsidRPr="00A84558">
        <w:rPr>
          <w:noProof/>
          <w:szCs w:val="24"/>
        </w:rPr>
        <w:lastRenderedPageBreak/>
        <w:drawing>
          <wp:inline distT="0" distB="0" distL="0" distR="0" wp14:anchorId="5C48F796" wp14:editId="59C1E51E">
            <wp:extent cx="5400000" cy="3384682"/>
            <wp:effectExtent l="0" t="0" r="0" b="6350"/>
            <wp:docPr id="310062757" name="Obraz 1" descr="Obraz zawierający diagram, szkic, rysowanie, krąg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62757" name="Obraz 1" descr="Obraz zawierający diagram, szkic, rysowanie, krąg&#10;&#10;Zawartość wygenerowana przez AI może być niepoprawna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8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4558">
        <w:rPr>
          <w:noProof/>
          <w:szCs w:val="24"/>
        </w:rPr>
        <w:drawing>
          <wp:inline distT="0" distB="0" distL="0" distR="0" wp14:anchorId="6641014C" wp14:editId="5E58BF8D">
            <wp:extent cx="4533900" cy="2924645"/>
            <wp:effectExtent l="0" t="0" r="0" b="9525"/>
            <wp:docPr id="328557634" name="Obraz 1" descr="Obraz zawierający tekst, diagram, zrzut ekranu, krąg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57634" name="Obraz 1" descr="Obraz zawierający tekst, diagram, zrzut ekranu, krąg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92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D27D" w14:textId="28C3D693" w:rsidR="009B41C8" w:rsidRDefault="009B41C8" w:rsidP="009B41C8">
      <w:pPr>
        <w:ind w:left="360"/>
        <w:jc w:val="center"/>
      </w:pPr>
      <w:r w:rsidRPr="00A84558">
        <w:rPr>
          <w:noProof/>
          <w:szCs w:val="24"/>
        </w:rPr>
        <w:lastRenderedPageBreak/>
        <w:drawing>
          <wp:inline distT="0" distB="0" distL="0" distR="0" wp14:anchorId="1B180DAA" wp14:editId="1CB497AA">
            <wp:extent cx="5400000" cy="3147266"/>
            <wp:effectExtent l="0" t="0" r="0" b="0"/>
            <wp:docPr id="392123441" name="Obraz 1" descr="Obraz zawierający szkic, rysowanie, krąg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23441" name="Obraz 1" descr="Obraz zawierający szkic, rysowanie, krąg, diagram&#10;&#10;Zawartość wygenerowana przez AI może być niepoprawna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4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17DC" w14:textId="133D110D" w:rsidR="009B41C8" w:rsidRDefault="009B41C8" w:rsidP="009B41C8">
      <w:pPr>
        <w:pStyle w:val="Nagwek1"/>
        <w:numPr>
          <w:ilvl w:val="0"/>
          <w:numId w:val="5"/>
        </w:numPr>
      </w:pPr>
      <w:r w:rsidRPr="009B41C8">
        <w:t>Modelowanie struktury (3-MS-P1)</w:t>
      </w:r>
    </w:p>
    <w:p w14:paraId="60A8E025" w14:textId="4C6E01AD" w:rsidR="009B41C8" w:rsidRDefault="009B41C8" w:rsidP="009B41C8">
      <w:pPr>
        <w:pStyle w:val="Nagwek2"/>
        <w:numPr>
          <w:ilvl w:val="1"/>
          <w:numId w:val="5"/>
        </w:numPr>
      </w:pPr>
      <w:r>
        <w:t>Schemat UML</w:t>
      </w:r>
    </w:p>
    <w:p w14:paraId="1A939CD8" w14:textId="77777777" w:rsidR="009B41C8" w:rsidRPr="009B41C8" w:rsidRDefault="009B41C8" w:rsidP="009B41C8">
      <w:pPr>
        <w:ind w:left="360"/>
      </w:pPr>
      <w:r w:rsidRPr="009B41C8">
        <w:t>Diagram klas przedstawia architekturę systemu G-</w:t>
      </w:r>
      <w:proofErr w:type="spellStart"/>
      <w:r w:rsidRPr="009B41C8">
        <w:t>Flow</w:t>
      </w:r>
      <w:proofErr w:type="spellEnd"/>
      <w:r w:rsidRPr="009B41C8">
        <w:t xml:space="preserve"> w modelu warstwowym (3-tier </w:t>
      </w:r>
      <w:proofErr w:type="spellStart"/>
      <w:r w:rsidRPr="009B41C8">
        <w:t>architecture</w:t>
      </w:r>
      <w:proofErr w:type="spellEnd"/>
      <w:r w:rsidRPr="009B41C8">
        <w:t xml:space="preserve">). Struktura obejmuje cztery główne warstwy: </w:t>
      </w:r>
    </w:p>
    <w:p w14:paraId="2BF4D6D2" w14:textId="77777777" w:rsidR="009B41C8" w:rsidRPr="009B41C8" w:rsidRDefault="009B41C8" w:rsidP="009B41C8">
      <w:pPr>
        <w:pStyle w:val="Akapitzlist"/>
        <w:numPr>
          <w:ilvl w:val="1"/>
          <w:numId w:val="27"/>
        </w:numPr>
      </w:pPr>
      <w:r w:rsidRPr="009B41C8">
        <w:rPr>
          <w:b/>
          <w:bCs/>
        </w:rPr>
        <w:t>Warstwa Prezentacji (</w:t>
      </w:r>
      <w:proofErr w:type="spellStart"/>
      <w:r w:rsidRPr="009B41C8">
        <w:rPr>
          <w:b/>
          <w:bCs/>
        </w:rPr>
        <w:t>Controllers</w:t>
      </w:r>
      <w:proofErr w:type="spellEnd"/>
      <w:r w:rsidRPr="009B41C8">
        <w:rPr>
          <w:b/>
          <w:bCs/>
        </w:rPr>
        <w:t xml:space="preserve">) </w:t>
      </w:r>
      <w:r w:rsidRPr="009B41C8">
        <w:t xml:space="preserve">– zawiera kontrolery obsługujące żądania HTTP: </w:t>
      </w:r>
      <w:proofErr w:type="spellStart"/>
      <w:r w:rsidRPr="009B41C8">
        <w:t>AuthController</w:t>
      </w:r>
      <w:proofErr w:type="spellEnd"/>
      <w:r w:rsidRPr="009B41C8">
        <w:t xml:space="preserve">, </w:t>
      </w:r>
      <w:proofErr w:type="spellStart"/>
      <w:r w:rsidRPr="009B41C8">
        <w:t>UserController</w:t>
      </w:r>
      <w:proofErr w:type="spellEnd"/>
      <w:r w:rsidRPr="009B41C8">
        <w:t xml:space="preserve">, </w:t>
      </w:r>
      <w:proofErr w:type="spellStart"/>
      <w:r w:rsidRPr="009B41C8">
        <w:t>TournamentController</w:t>
      </w:r>
      <w:proofErr w:type="spellEnd"/>
      <w:r w:rsidRPr="009B41C8">
        <w:t xml:space="preserve"> i </w:t>
      </w:r>
      <w:proofErr w:type="spellStart"/>
      <w:r w:rsidRPr="009B41C8">
        <w:t>MatchController</w:t>
      </w:r>
      <w:proofErr w:type="spellEnd"/>
      <w:r w:rsidRPr="009B41C8">
        <w:t xml:space="preserve">. Każdy kontroler komunikuje się z odpowiednim serwisem. </w:t>
      </w:r>
    </w:p>
    <w:p w14:paraId="6AE213A6" w14:textId="77777777" w:rsidR="009B41C8" w:rsidRPr="009B41C8" w:rsidRDefault="009B41C8" w:rsidP="009B41C8">
      <w:pPr>
        <w:pStyle w:val="Akapitzlist"/>
        <w:numPr>
          <w:ilvl w:val="1"/>
          <w:numId w:val="27"/>
        </w:numPr>
      </w:pPr>
      <w:r w:rsidRPr="009B41C8">
        <w:rPr>
          <w:b/>
          <w:bCs/>
        </w:rPr>
        <w:t xml:space="preserve">Warstwa Logiki Biznesowej (Services) </w:t>
      </w:r>
      <w:r w:rsidRPr="009B41C8">
        <w:t>– implementuje interfejsy serwisów (</w:t>
      </w:r>
      <w:proofErr w:type="spellStart"/>
      <w:r w:rsidRPr="009B41C8">
        <w:t>ITournamentService</w:t>
      </w:r>
      <w:proofErr w:type="spellEnd"/>
      <w:r w:rsidRPr="009B41C8">
        <w:t xml:space="preserve">, </w:t>
      </w:r>
      <w:proofErr w:type="spellStart"/>
      <w:r w:rsidRPr="009B41C8">
        <w:t>IUserService</w:t>
      </w:r>
      <w:proofErr w:type="spellEnd"/>
      <w:r w:rsidRPr="009B41C8">
        <w:t xml:space="preserve">, </w:t>
      </w:r>
      <w:proofErr w:type="spellStart"/>
      <w:r w:rsidRPr="009B41C8">
        <w:t>IMatchService</w:t>
      </w:r>
      <w:proofErr w:type="spellEnd"/>
      <w:r w:rsidRPr="009B41C8">
        <w:t xml:space="preserve">) odpowiadające za logikę biznesową aplikacji. Serwisy zawierają komponenty pomocnicze takie jak </w:t>
      </w:r>
      <w:proofErr w:type="spellStart"/>
      <w:r w:rsidRPr="009B41C8">
        <w:t>BracketGenerator</w:t>
      </w:r>
      <w:proofErr w:type="spellEnd"/>
      <w:r w:rsidRPr="009B41C8">
        <w:t xml:space="preserve"> (generowanie parowań) i </w:t>
      </w:r>
      <w:proofErr w:type="spellStart"/>
      <w:r w:rsidRPr="009B41C8">
        <w:t>ScoringRuleEngine</w:t>
      </w:r>
      <w:proofErr w:type="spellEnd"/>
      <w:r w:rsidRPr="009B41C8">
        <w:t xml:space="preserve"> (obliczanie punktów). </w:t>
      </w:r>
    </w:p>
    <w:p w14:paraId="7E18AD94" w14:textId="77777777" w:rsidR="009B41C8" w:rsidRPr="009B41C8" w:rsidRDefault="009B41C8" w:rsidP="009B41C8">
      <w:pPr>
        <w:pStyle w:val="Akapitzlist"/>
        <w:numPr>
          <w:ilvl w:val="1"/>
          <w:numId w:val="27"/>
        </w:numPr>
      </w:pPr>
      <w:r w:rsidRPr="009B41C8">
        <w:rPr>
          <w:b/>
          <w:bCs/>
        </w:rPr>
        <w:t>Warstwa Dostępu do Danych (</w:t>
      </w:r>
      <w:proofErr w:type="spellStart"/>
      <w:r w:rsidRPr="009B41C8">
        <w:rPr>
          <w:b/>
          <w:bCs/>
        </w:rPr>
        <w:t>Repositories</w:t>
      </w:r>
      <w:proofErr w:type="spellEnd"/>
      <w:r w:rsidRPr="009B41C8">
        <w:rPr>
          <w:b/>
          <w:bCs/>
        </w:rPr>
        <w:t xml:space="preserve">) </w:t>
      </w:r>
      <w:r w:rsidRPr="009B41C8">
        <w:t>– abstrakcja dostępu do bazy danych poprzez interfejsy repozytoriów (</w:t>
      </w:r>
      <w:proofErr w:type="spellStart"/>
      <w:r w:rsidRPr="009B41C8">
        <w:t>ITournamentRepository</w:t>
      </w:r>
      <w:proofErr w:type="spellEnd"/>
      <w:r w:rsidRPr="009B41C8">
        <w:t xml:space="preserve">, </w:t>
      </w:r>
      <w:proofErr w:type="spellStart"/>
      <w:r w:rsidRPr="009B41C8">
        <w:t>IUserRepository</w:t>
      </w:r>
      <w:proofErr w:type="spellEnd"/>
      <w:r w:rsidRPr="009B41C8">
        <w:t xml:space="preserve">, </w:t>
      </w:r>
      <w:proofErr w:type="spellStart"/>
      <w:r w:rsidRPr="009B41C8">
        <w:t>IMatchRepository</w:t>
      </w:r>
      <w:proofErr w:type="spellEnd"/>
      <w:r w:rsidRPr="009B41C8">
        <w:t xml:space="preserve">). Warstwa umożliwia wymianę implementacji bez zmian w wyższych warstwach. </w:t>
      </w:r>
    </w:p>
    <w:p w14:paraId="13C804B9" w14:textId="77777777" w:rsidR="009B41C8" w:rsidRPr="009B41C8" w:rsidRDefault="009B41C8" w:rsidP="009B41C8">
      <w:pPr>
        <w:pStyle w:val="Akapitzlist"/>
        <w:numPr>
          <w:ilvl w:val="1"/>
          <w:numId w:val="27"/>
        </w:numPr>
        <w:rPr>
          <w:lang w:val="en-US"/>
        </w:rPr>
      </w:pPr>
      <w:proofErr w:type="spellStart"/>
      <w:r w:rsidRPr="009B41C8">
        <w:rPr>
          <w:b/>
          <w:bCs/>
          <w:lang w:val="en-US"/>
        </w:rPr>
        <w:t>Warstwa</w:t>
      </w:r>
      <w:proofErr w:type="spellEnd"/>
      <w:r w:rsidRPr="009B41C8">
        <w:rPr>
          <w:b/>
          <w:bCs/>
          <w:lang w:val="en-US"/>
        </w:rPr>
        <w:t xml:space="preserve"> </w:t>
      </w:r>
      <w:proofErr w:type="spellStart"/>
      <w:r w:rsidRPr="009B41C8">
        <w:rPr>
          <w:b/>
          <w:bCs/>
          <w:lang w:val="en-US"/>
        </w:rPr>
        <w:t>Modeli</w:t>
      </w:r>
      <w:proofErr w:type="spellEnd"/>
      <w:r w:rsidRPr="009B41C8">
        <w:rPr>
          <w:b/>
          <w:bCs/>
          <w:lang w:val="en-US"/>
        </w:rPr>
        <w:t xml:space="preserve"> (Domain Models) </w:t>
      </w:r>
      <w:r w:rsidRPr="009B41C8">
        <w:rPr>
          <w:lang w:val="en-US"/>
        </w:rPr>
        <w:t xml:space="preserve">– </w:t>
      </w:r>
      <w:proofErr w:type="spellStart"/>
      <w:r w:rsidRPr="009B41C8">
        <w:rPr>
          <w:lang w:val="en-US"/>
        </w:rPr>
        <w:t>definiuje</w:t>
      </w:r>
      <w:proofErr w:type="spellEnd"/>
      <w:r w:rsidRPr="009B41C8">
        <w:rPr>
          <w:lang w:val="en-US"/>
        </w:rPr>
        <w:t xml:space="preserve"> </w:t>
      </w:r>
      <w:proofErr w:type="spellStart"/>
      <w:r w:rsidRPr="009B41C8">
        <w:rPr>
          <w:lang w:val="en-US"/>
        </w:rPr>
        <w:t>obiekty</w:t>
      </w:r>
      <w:proofErr w:type="spellEnd"/>
      <w:r w:rsidRPr="009B41C8">
        <w:rPr>
          <w:lang w:val="en-US"/>
        </w:rPr>
        <w:t xml:space="preserve"> </w:t>
      </w:r>
      <w:proofErr w:type="spellStart"/>
      <w:r w:rsidRPr="009B41C8">
        <w:rPr>
          <w:lang w:val="en-US"/>
        </w:rPr>
        <w:t>domenowe</w:t>
      </w:r>
      <w:proofErr w:type="spellEnd"/>
      <w:r w:rsidRPr="009B41C8">
        <w:rPr>
          <w:lang w:val="en-US"/>
        </w:rPr>
        <w:t xml:space="preserve">: User, Tournament, Match, </w:t>
      </w:r>
      <w:proofErr w:type="spellStart"/>
      <w:r w:rsidRPr="009B41C8">
        <w:rPr>
          <w:lang w:val="en-US"/>
        </w:rPr>
        <w:t>MatchResult</w:t>
      </w:r>
      <w:proofErr w:type="spellEnd"/>
      <w:r w:rsidRPr="009B41C8">
        <w:rPr>
          <w:lang w:val="en-US"/>
        </w:rPr>
        <w:t xml:space="preserve">, Ranking </w:t>
      </w:r>
      <w:proofErr w:type="spellStart"/>
      <w:r w:rsidRPr="009B41C8">
        <w:rPr>
          <w:lang w:val="en-US"/>
        </w:rPr>
        <w:t>oraz</w:t>
      </w:r>
      <w:proofErr w:type="spellEnd"/>
      <w:r w:rsidRPr="009B41C8">
        <w:rPr>
          <w:lang w:val="en-US"/>
        </w:rPr>
        <w:t xml:space="preserve"> </w:t>
      </w:r>
      <w:proofErr w:type="spellStart"/>
      <w:r w:rsidRPr="009B41C8">
        <w:rPr>
          <w:lang w:val="en-US"/>
        </w:rPr>
        <w:t>enumeracje</w:t>
      </w:r>
      <w:proofErr w:type="spellEnd"/>
      <w:r w:rsidRPr="009B41C8">
        <w:rPr>
          <w:lang w:val="en-US"/>
        </w:rPr>
        <w:t xml:space="preserve"> </w:t>
      </w:r>
      <w:proofErr w:type="spellStart"/>
      <w:r w:rsidRPr="009B41C8">
        <w:rPr>
          <w:lang w:val="en-US"/>
        </w:rPr>
        <w:t>statusów</w:t>
      </w:r>
      <w:proofErr w:type="spellEnd"/>
      <w:r w:rsidRPr="009B41C8">
        <w:rPr>
          <w:lang w:val="en-US"/>
        </w:rPr>
        <w:t xml:space="preserve"> (</w:t>
      </w:r>
      <w:proofErr w:type="spellStart"/>
      <w:r w:rsidRPr="009B41C8">
        <w:rPr>
          <w:lang w:val="en-US"/>
        </w:rPr>
        <w:t>TournamentStatus</w:t>
      </w:r>
      <w:proofErr w:type="spellEnd"/>
      <w:r w:rsidRPr="009B41C8">
        <w:rPr>
          <w:lang w:val="en-US"/>
        </w:rPr>
        <w:t xml:space="preserve">, </w:t>
      </w:r>
      <w:proofErr w:type="spellStart"/>
      <w:r w:rsidRPr="009B41C8">
        <w:rPr>
          <w:lang w:val="en-US"/>
        </w:rPr>
        <w:t>TournamentSystemType</w:t>
      </w:r>
      <w:proofErr w:type="spellEnd"/>
      <w:r w:rsidRPr="009B41C8">
        <w:rPr>
          <w:lang w:val="en-US"/>
        </w:rPr>
        <w:t xml:space="preserve">). </w:t>
      </w:r>
    </w:p>
    <w:p w14:paraId="7B69EDB8" w14:textId="77777777" w:rsidR="009B41C8" w:rsidRPr="009B41C8" w:rsidRDefault="009B41C8" w:rsidP="009B41C8">
      <w:pPr>
        <w:ind w:left="360"/>
        <w:rPr>
          <w:lang w:val="en-US"/>
        </w:rPr>
      </w:pPr>
    </w:p>
    <w:p w14:paraId="508714E1" w14:textId="29D194BF" w:rsidR="009B41C8" w:rsidRDefault="009B41C8" w:rsidP="009B41C8">
      <w:pPr>
        <w:ind w:left="360"/>
      </w:pPr>
      <w:r w:rsidRPr="009B41C8">
        <w:t xml:space="preserve">Diagram ilustruje zastosowanie wzorców: </w:t>
      </w:r>
      <w:proofErr w:type="spellStart"/>
      <w:r w:rsidRPr="009B41C8">
        <w:rPr>
          <w:b/>
          <w:bCs/>
        </w:rPr>
        <w:t>Repository</w:t>
      </w:r>
      <w:proofErr w:type="spellEnd"/>
      <w:r w:rsidRPr="009B41C8">
        <w:rPr>
          <w:b/>
          <w:bCs/>
        </w:rPr>
        <w:t xml:space="preserve"> </w:t>
      </w:r>
      <w:proofErr w:type="spellStart"/>
      <w:r w:rsidRPr="009B41C8">
        <w:rPr>
          <w:b/>
          <w:bCs/>
        </w:rPr>
        <w:t>Pattern</w:t>
      </w:r>
      <w:proofErr w:type="spellEnd"/>
      <w:r w:rsidRPr="009B41C8">
        <w:rPr>
          <w:b/>
          <w:bCs/>
        </w:rPr>
        <w:t xml:space="preserve"> </w:t>
      </w:r>
      <w:r w:rsidRPr="009B41C8">
        <w:t xml:space="preserve">(abstrakcja danych), </w:t>
      </w:r>
      <w:r w:rsidRPr="009B41C8">
        <w:rPr>
          <w:b/>
          <w:bCs/>
        </w:rPr>
        <w:t xml:space="preserve">Service </w:t>
      </w:r>
      <w:proofErr w:type="spellStart"/>
      <w:r w:rsidRPr="009B41C8">
        <w:rPr>
          <w:b/>
          <w:bCs/>
        </w:rPr>
        <w:t>Layer</w:t>
      </w:r>
      <w:proofErr w:type="spellEnd"/>
      <w:r w:rsidRPr="009B41C8">
        <w:rPr>
          <w:b/>
          <w:bCs/>
        </w:rPr>
        <w:t xml:space="preserve"> </w:t>
      </w:r>
      <w:proofErr w:type="spellStart"/>
      <w:r w:rsidRPr="009B41C8">
        <w:rPr>
          <w:b/>
          <w:bCs/>
        </w:rPr>
        <w:t>Pattern</w:t>
      </w:r>
      <w:proofErr w:type="spellEnd"/>
      <w:r w:rsidRPr="009B41C8">
        <w:rPr>
          <w:b/>
          <w:bCs/>
        </w:rPr>
        <w:t xml:space="preserve"> </w:t>
      </w:r>
      <w:r w:rsidRPr="009B41C8">
        <w:t xml:space="preserve">(logika biznesowa), </w:t>
      </w:r>
      <w:proofErr w:type="spellStart"/>
      <w:r w:rsidRPr="009B41C8">
        <w:rPr>
          <w:b/>
          <w:bCs/>
        </w:rPr>
        <w:t>Strategy</w:t>
      </w:r>
      <w:proofErr w:type="spellEnd"/>
      <w:r w:rsidRPr="009B41C8">
        <w:rPr>
          <w:b/>
          <w:bCs/>
        </w:rPr>
        <w:t xml:space="preserve"> </w:t>
      </w:r>
      <w:proofErr w:type="spellStart"/>
      <w:r w:rsidRPr="009B41C8">
        <w:rPr>
          <w:b/>
          <w:bCs/>
        </w:rPr>
        <w:t>Pattern</w:t>
      </w:r>
      <w:proofErr w:type="spellEnd"/>
      <w:r w:rsidRPr="009B41C8">
        <w:rPr>
          <w:b/>
          <w:bCs/>
        </w:rPr>
        <w:t xml:space="preserve"> </w:t>
      </w:r>
      <w:r w:rsidRPr="009B41C8">
        <w:t>(różne algorytmy generowania drabinek).</w:t>
      </w:r>
    </w:p>
    <w:p w14:paraId="0C604BCE" w14:textId="77777777" w:rsidR="009B41C8" w:rsidRDefault="009B41C8" w:rsidP="009B41C8">
      <w:pPr>
        <w:ind w:left="360"/>
      </w:pPr>
    </w:p>
    <w:p w14:paraId="38E87553" w14:textId="436441EF" w:rsidR="009B41C8" w:rsidRDefault="009B41C8" w:rsidP="009B41C8">
      <w:pPr>
        <w:ind w:left="360"/>
      </w:pPr>
      <w:r>
        <w:rPr>
          <w:noProof/>
        </w:rPr>
        <w:lastRenderedPageBreak/>
        <w:drawing>
          <wp:inline distT="0" distB="0" distL="0" distR="0" wp14:anchorId="78425778" wp14:editId="3E7488BB">
            <wp:extent cx="5760720" cy="4789805"/>
            <wp:effectExtent l="0" t="0" r="0" b="0"/>
            <wp:docPr id="9716982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98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7E76" w14:textId="511B5352" w:rsidR="009B41C8" w:rsidRDefault="009B41C8" w:rsidP="009B41C8">
      <w:pPr>
        <w:pStyle w:val="Nagwek1"/>
        <w:numPr>
          <w:ilvl w:val="0"/>
          <w:numId w:val="5"/>
        </w:numPr>
      </w:pPr>
      <w:r w:rsidRPr="009B41C8">
        <w:t>Modelowanie zachowania (4-MZ-P2) - Diagramy sekwencji</w:t>
      </w:r>
    </w:p>
    <w:p w14:paraId="135274D8" w14:textId="77777777" w:rsidR="009B41C8" w:rsidRDefault="009B41C8" w:rsidP="009B41C8">
      <w:pPr>
        <w:ind w:firstLine="360"/>
      </w:pPr>
      <w:r w:rsidRPr="009B41C8">
        <w:rPr>
          <w:b/>
          <w:bCs/>
        </w:rPr>
        <w:t>Opis Przypadku Użycia:</w:t>
      </w:r>
      <w:r>
        <w:t xml:space="preserve"> Logowanie użytkownika</w:t>
      </w:r>
    </w:p>
    <w:p w14:paraId="5D59411B" w14:textId="64A749D8" w:rsidR="009B41C8" w:rsidRDefault="009B41C8" w:rsidP="009B41C8">
      <w:pPr>
        <w:ind w:left="360"/>
      </w:pPr>
      <w:r w:rsidRPr="009B41C8">
        <w:rPr>
          <w:b/>
          <w:bCs/>
        </w:rPr>
        <w:t>Cel:</w:t>
      </w:r>
      <w:r>
        <w:t xml:space="preserve"> Autoryzacja użytkownika w systemie i nadanie uprawnień do korzystania z platformy</w:t>
      </w:r>
      <w:r>
        <w:t xml:space="preserve"> </w:t>
      </w:r>
      <w:r>
        <w:t xml:space="preserve">poprzez wygenerowanie </w:t>
      </w:r>
      <w:proofErr w:type="spellStart"/>
      <w:r>
        <w:t>tokena</w:t>
      </w:r>
      <w:proofErr w:type="spellEnd"/>
      <w:r>
        <w:t xml:space="preserve"> JWT.</w:t>
      </w:r>
    </w:p>
    <w:p w14:paraId="263D3398" w14:textId="30698D7E" w:rsidR="009B41C8" w:rsidRPr="009B41C8" w:rsidRDefault="009B41C8" w:rsidP="009B41C8">
      <w:pPr>
        <w:ind w:firstLine="360"/>
        <w:rPr>
          <w:b/>
          <w:bCs/>
        </w:rPr>
      </w:pPr>
      <w:r w:rsidRPr="009B41C8">
        <w:rPr>
          <w:b/>
          <w:bCs/>
        </w:rPr>
        <w:t>Przebieg procesu:</w:t>
      </w:r>
    </w:p>
    <w:p w14:paraId="7DBB113F" w14:textId="4D0D17BA" w:rsidR="009B41C8" w:rsidRDefault="009B41C8" w:rsidP="009B41C8">
      <w:pPr>
        <w:pStyle w:val="Akapitzlist"/>
        <w:numPr>
          <w:ilvl w:val="1"/>
          <w:numId w:val="28"/>
        </w:numPr>
      </w:pPr>
      <w:r w:rsidRPr="009B41C8">
        <w:rPr>
          <w:b/>
          <w:bCs/>
        </w:rPr>
        <w:t>Inicjacja:</w:t>
      </w:r>
      <w:r>
        <w:t xml:space="preserve"> Użytkownik wprowadza login oraz hasło w formularzu przeglądarki (HTML/JS).</w:t>
      </w:r>
    </w:p>
    <w:p w14:paraId="472BC3F8" w14:textId="110D84A4" w:rsidR="009B41C8" w:rsidRDefault="009B41C8" w:rsidP="009B41C8">
      <w:pPr>
        <w:pStyle w:val="Akapitzlist"/>
        <w:numPr>
          <w:ilvl w:val="1"/>
          <w:numId w:val="28"/>
        </w:numPr>
      </w:pPr>
      <w:r w:rsidRPr="009B41C8">
        <w:rPr>
          <w:b/>
          <w:bCs/>
        </w:rPr>
        <w:t>Żądanie API:</w:t>
      </w:r>
      <w:r>
        <w:t xml:space="preserve"> Przeglądarka przesyła dane za pomocą metody POST /</w:t>
      </w:r>
      <w:proofErr w:type="spellStart"/>
      <w:r>
        <w:t>api</w:t>
      </w:r>
      <w:proofErr w:type="spellEnd"/>
      <w:r>
        <w:t xml:space="preserve">/login do bramki API, która deleguje zadanie do </w:t>
      </w:r>
      <w:proofErr w:type="spellStart"/>
      <w:r>
        <w:t>UserService</w:t>
      </w:r>
      <w:proofErr w:type="spellEnd"/>
      <w:r>
        <w:t>.</w:t>
      </w:r>
    </w:p>
    <w:p w14:paraId="14240B64" w14:textId="0C1288E0" w:rsidR="009B41C8" w:rsidRDefault="009B41C8" w:rsidP="009B41C8">
      <w:pPr>
        <w:pStyle w:val="Akapitzlist"/>
        <w:numPr>
          <w:ilvl w:val="1"/>
          <w:numId w:val="28"/>
        </w:numPr>
      </w:pPr>
      <w:r w:rsidRPr="009B41C8">
        <w:rPr>
          <w:b/>
          <w:bCs/>
        </w:rPr>
        <w:t>Dostęp do danych:</w:t>
      </w:r>
      <w:r>
        <w:t xml:space="preserve"> </w:t>
      </w:r>
      <w:proofErr w:type="spellStart"/>
      <w:r>
        <w:t>UserService</w:t>
      </w:r>
      <w:proofErr w:type="spellEnd"/>
      <w:r>
        <w:t xml:space="preserve"> komunikuje się z </w:t>
      </w:r>
      <w:proofErr w:type="spellStart"/>
      <w:r>
        <w:t>UserRepo</w:t>
      </w:r>
      <w:proofErr w:type="spellEnd"/>
      <w:r>
        <w:t xml:space="preserve">, aby pobrać dane użytkownika z bazy danych za pomocą zapytania SQL SELECT </w:t>
      </w:r>
      <w:proofErr w:type="spellStart"/>
      <w:r>
        <w:t>password</w:t>
      </w:r>
      <w:proofErr w:type="spellEnd"/>
      <w:r>
        <w:t xml:space="preserve"> FROM </w:t>
      </w:r>
      <w:proofErr w:type="spellStart"/>
      <w:r>
        <w:t>users</w:t>
      </w:r>
      <w:proofErr w:type="spellEnd"/>
      <w:r>
        <w:t>....</w:t>
      </w:r>
    </w:p>
    <w:p w14:paraId="45D5AEF4" w14:textId="77777777" w:rsidR="009B41C8" w:rsidRDefault="009B41C8" w:rsidP="009B41C8">
      <w:pPr>
        <w:pStyle w:val="Akapitzlist"/>
        <w:numPr>
          <w:ilvl w:val="1"/>
          <w:numId w:val="28"/>
        </w:numPr>
      </w:pPr>
      <w:r w:rsidRPr="009B41C8">
        <w:rPr>
          <w:b/>
          <w:bCs/>
        </w:rPr>
        <w:t>Weryfikacja:</w:t>
      </w:r>
      <w:r>
        <w:t xml:space="preserve"> Baza danych zwraca </w:t>
      </w:r>
      <w:proofErr w:type="spellStart"/>
      <w:r>
        <w:t>zahaszowane</w:t>
      </w:r>
      <w:proofErr w:type="spellEnd"/>
      <w:r>
        <w:t xml:space="preserve"> hasło, a </w:t>
      </w:r>
      <w:proofErr w:type="spellStart"/>
      <w:r>
        <w:t>UserService</w:t>
      </w:r>
      <w:proofErr w:type="spellEnd"/>
      <w:r>
        <w:t xml:space="preserve"> wykonuje wewnętrzną metodę </w:t>
      </w:r>
      <w:proofErr w:type="spellStart"/>
      <w:r>
        <w:t>verifyPassword</w:t>
      </w:r>
      <w:proofErr w:type="spellEnd"/>
      <w:r>
        <w:t>(), aby porównać dane wprowadzone przez użytkownika z tymi zapisanymi w systemie.</w:t>
      </w:r>
    </w:p>
    <w:p w14:paraId="31A5A640" w14:textId="77777777" w:rsidR="009B41C8" w:rsidRPr="009B41C8" w:rsidRDefault="009B41C8" w:rsidP="009B41C8">
      <w:pPr>
        <w:keepNext/>
        <w:keepLines/>
        <w:ind w:firstLine="360"/>
        <w:rPr>
          <w:b/>
          <w:bCs/>
        </w:rPr>
      </w:pPr>
      <w:r w:rsidRPr="009B41C8">
        <w:rPr>
          <w:b/>
          <w:bCs/>
        </w:rPr>
        <w:lastRenderedPageBreak/>
        <w:t>Scenariusze wynikowe (Blok ALT):</w:t>
      </w:r>
    </w:p>
    <w:p w14:paraId="3B1E959E" w14:textId="7896298C" w:rsidR="009B41C8" w:rsidRDefault="009B41C8" w:rsidP="009B41C8">
      <w:pPr>
        <w:pStyle w:val="Akapitzlist"/>
        <w:keepNext/>
        <w:keepLines/>
        <w:numPr>
          <w:ilvl w:val="0"/>
          <w:numId w:val="29"/>
        </w:numPr>
      </w:pPr>
      <w:r>
        <w:t>Logowanie pomyślne (Poprawne dane):</w:t>
      </w:r>
    </w:p>
    <w:p w14:paraId="0AE7FAAD" w14:textId="21F181B4" w:rsidR="009B41C8" w:rsidRDefault="009B41C8" w:rsidP="009B41C8">
      <w:pPr>
        <w:pStyle w:val="Akapitzlist"/>
        <w:keepNext/>
        <w:keepLines/>
        <w:numPr>
          <w:ilvl w:val="1"/>
          <w:numId w:val="29"/>
        </w:numPr>
      </w:pPr>
      <w:r>
        <w:t xml:space="preserve">System generuje </w:t>
      </w:r>
      <w:proofErr w:type="spellStart"/>
      <w:r>
        <w:t>token</w:t>
      </w:r>
      <w:proofErr w:type="spellEnd"/>
      <w:r>
        <w:t xml:space="preserve"> autoryzacyjny JWT.</w:t>
      </w:r>
    </w:p>
    <w:p w14:paraId="0D434F94" w14:textId="10B55BE6" w:rsidR="009B41C8" w:rsidRDefault="009B41C8" w:rsidP="009B41C8">
      <w:pPr>
        <w:pStyle w:val="Akapitzlist"/>
        <w:keepNext/>
        <w:keepLines/>
        <w:numPr>
          <w:ilvl w:val="1"/>
          <w:numId w:val="29"/>
        </w:numPr>
      </w:pPr>
      <w:r>
        <w:t>API zwraca status 200 OK [</w:t>
      </w:r>
      <w:proofErr w:type="spellStart"/>
      <w:r>
        <w:t>token</w:t>
      </w:r>
      <w:proofErr w:type="spellEnd"/>
      <w:r>
        <w:t>].</w:t>
      </w:r>
    </w:p>
    <w:p w14:paraId="6A509836" w14:textId="77777777" w:rsidR="009B41C8" w:rsidRDefault="009B41C8" w:rsidP="009B41C8">
      <w:pPr>
        <w:pStyle w:val="Akapitzlist"/>
        <w:keepNext/>
        <w:keepLines/>
        <w:numPr>
          <w:ilvl w:val="1"/>
          <w:numId w:val="29"/>
        </w:numPr>
      </w:pPr>
      <w:r>
        <w:t xml:space="preserve">Przeglądarka wykonuje operację zapisu </w:t>
      </w:r>
      <w:proofErr w:type="spellStart"/>
      <w:r>
        <w:t>tokenu</w:t>
      </w:r>
      <w:proofErr w:type="spellEnd"/>
      <w:r>
        <w:t xml:space="preserve"> (np. w </w:t>
      </w:r>
      <w:proofErr w:type="spellStart"/>
      <w:r>
        <w:t>Local</w:t>
      </w:r>
      <w:proofErr w:type="spellEnd"/>
      <w:r>
        <w:t xml:space="preserve"> Storage), co umożliwia dalszą pracę w systemie.</w:t>
      </w:r>
    </w:p>
    <w:p w14:paraId="42B119B6" w14:textId="2C7C8726" w:rsidR="009B41C8" w:rsidRDefault="009B41C8" w:rsidP="009B41C8">
      <w:pPr>
        <w:pStyle w:val="Akapitzlist"/>
        <w:keepNext/>
        <w:keepLines/>
        <w:numPr>
          <w:ilvl w:val="0"/>
          <w:numId w:val="29"/>
        </w:numPr>
      </w:pPr>
      <w:r>
        <w:t>Błąd autoryzacji (Błędne dane):</w:t>
      </w:r>
    </w:p>
    <w:p w14:paraId="2F3CBF8F" w14:textId="486521CB" w:rsidR="009B41C8" w:rsidRDefault="009B41C8" w:rsidP="009B41C8">
      <w:pPr>
        <w:pStyle w:val="Akapitzlist"/>
        <w:keepNext/>
        <w:keepLines/>
        <w:numPr>
          <w:ilvl w:val="1"/>
          <w:numId w:val="29"/>
        </w:numPr>
      </w:pPr>
      <w:proofErr w:type="spellStart"/>
      <w:r>
        <w:t>UserService</w:t>
      </w:r>
      <w:proofErr w:type="spellEnd"/>
      <w:r>
        <w:t xml:space="preserve"> zwraca informację o niepowodzeniu (</w:t>
      </w:r>
      <w:proofErr w:type="spellStart"/>
      <w:r>
        <w:t>auth</w:t>
      </w:r>
      <w:proofErr w:type="spellEnd"/>
      <w:r>
        <w:t xml:space="preserve"> </w:t>
      </w:r>
      <w:proofErr w:type="spellStart"/>
      <w:r>
        <w:t>failed</w:t>
      </w:r>
      <w:proofErr w:type="spellEnd"/>
      <w:r>
        <w:t>).</w:t>
      </w:r>
    </w:p>
    <w:p w14:paraId="76FA2B3C" w14:textId="488D9E33" w:rsidR="009B41C8" w:rsidRDefault="009B41C8" w:rsidP="009B41C8">
      <w:pPr>
        <w:pStyle w:val="Akapitzlist"/>
        <w:keepNext/>
        <w:keepLines/>
        <w:numPr>
          <w:ilvl w:val="1"/>
          <w:numId w:val="29"/>
        </w:numPr>
      </w:pPr>
      <w:r>
        <w:t xml:space="preserve">API przesyła do użytkownika komunikat o błędzie ze statusem 401 </w:t>
      </w:r>
      <w:proofErr w:type="spellStart"/>
      <w:r>
        <w:t>Unauthorized</w:t>
      </w:r>
      <w:proofErr w:type="spellEnd"/>
      <w:r>
        <w:t>.</w:t>
      </w:r>
    </w:p>
    <w:p w14:paraId="512B008B" w14:textId="77777777" w:rsidR="009B41C8" w:rsidRDefault="009B41C8" w:rsidP="009B41C8">
      <w:pPr>
        <w:keepNext/>
        <w:keepLines/>
      </w:pPr>
    </w:p>
    <w:p w14:paraId="2867D2E5" w14:textId="77777777" w:rsidR="009B41C8" w:rsidRPr="009B41C8" w:rsidRDefault="009B41C8" w:rsidP="009B41C8">
      <w:pPr>
        <w:keepNext/>
        <w:keepLines/>
        <w:ind w:left="426"/>
      </w:pPr>
      <w:r w:rsidRPr="009B41C8">
        <w:rPr>
          <w:b/>
          <w:bCs/>
        </w:rPr>
        <w:t>Opis Przypadku Użycia:</w:t>
      </w:r>
      <w:r w:rsidRPr="009B41C8">
        <w:t xml:space="preserve"> Tworzenie nowego turnieju</w:t>
      </w:r>
      <w:r w:rsidRPr="009B41C8">
        <w:rPr>
          <w:b/>
          <w:bCs/>
        </w:rPr>
        <w:t xml:space="preserve"> </w:t>
      </w:r>
    </w:p>
    <w:p w14:paraId="32125F27" w14:textId="77777777" w:rsidR="009B41C8" w:rsidRPr="009B41C8" w:rsidRDefault="009B41C8" w:rsidP="009B41C8">
      <w:pPr>
        <w:keepNext/>
        <w:keepLines/>
        <w:ind w:left="426"/>
      </w:pPr>
      <w:r w:rsidRPr="009B41C8">
        <w:rPr>
          <w:b/>
          <w:bCs/>
        </w:rPr>
        <w:t xml:space="preserve">Cel: </w:t>
      </w:r>
      <w:r w:rsidRPr="009B41C8">
        <w:t xml:space="preserve">Umożliwienie zalogowanemu organizatorowi utworzenia nowej instancji turnieju w systemie wraz z zapisem jego konfiguracji w bazie danych. </w:t>
      </w:r>
    </w:p>
    <w:p w14:paraId="05D92B58" w14:textId="77777777" w:rsidR="009B41C8" w:rsidRPr="009B41C8" w:rsidRDefault="009B41C8" w:rsidP="009B41C8">
      <w:pPr>
        <w:keepNext/>
        <w:keepLines/>
        <w:ind w:left="360"/>
        <w:rPr>
          <w:b/>
          <w:bCs/>
        </w:rPr>
      </w:pPr>
      <w:r w:rsidRPr="009B41C8">
        <w:rPr>
          <w:b/>
          <w:bCs/>
        </w:rPr>
        <w:t xml:space="preserve">Opis przebiegu (scenariusz główny): </w:t>
      </w:r>
    </w:p>
    <w:p w14:paraId="77609014" w14:textId="77777777" w:rsidR="009B41C8" w:rsidRPr="009B41C8" w:rsidRDefault="009B41C8" w:rsidP="009B41C8">
      <w:pPr>
        <w:pStyle w:val="Akapitzlist"/>
        <w:keepNext/>
        <w:keepLines/>
        <w:numPr>
          <w:ilvl w:val="0"/>
          <w:numId w:val="32"/>
        </w:numPr>
        <w:ind w:left="720"/>
      </w:pPr>
      <w:r w:rsidRPr="009B41C8">
        <w:rPr>
          <w:b/>
          <w:bCs/>
        </w:rPr>
        <w:t>Inicjacja:</w:t>
      </w:r>
      <w:r w:rsidRPr="009B41C8">
        <w:t xml:space="preserve"> Zalogowany użytkownik wypełnia formularz i klika przycisk "Załóż turniej" w interfejsie przeglądarki (HTML/JS). </w:t>
      </w:r>
    </w:p>
    <w:p w14:paraId="4E84498C" w14:textId="77777777" w:rsidR="009B41C8" w:rsidRPr="009B41C8" w:rsidRDefault="009B41C8" w:rsidP="009B41C8">
      <w:pPr>
        <w:pStyle w:val="Akapitzlist"/>
        <w:keepNext/>
        <w:keepLines/>
        <w:numPr>
          <w:ilvl w:val="0"/>
          <w:numId w:val="32"/>
        </w:numPr>
        <w:ind w:left="720"/>
      </w:pPr>
      <w:r w:rsidRPr="009B41C8">
        <w:rPr>
          <w:b/>
          <w:bCs/>
        </w:rPr>
        <w:t>Przesłanie danych:</w:t>
      </w:r>
      <w:r w:rsidRPr="009B41C8">
        <w:t xml:space="preserve"> Warstwa front-</w:t>
      </w:r>
      <w:proofErr w:type="spellStart"/>
      <w:r w:rsidRPr="009B41C8">
        <w:t>endowa</w:t>
      </w:r>
      <w:proofErr w:type="spellEnd"/>
      <w:r w:rsidRPr="009B41C8">
        <w:t xml:space="preserve"> wysyła żądanie POST /</w:t>
      </w:r>
      <w:proofErr w:type="spellStart"/>
      <w:r w:rsidRPr="009B41C8">
        <w:t>api</w:t>
      </w:r>
      <w:proofErr w:type="spellEnd"/>
      <w:r w:rsidRPr="009B41C8">
        <w:t>/</w:t>
      </w:r>
      <w:proofErr w:type="spellStart"/>
      <w:r w:rsidRPr="009B41C8">
        <w:t>tournaments</w:t>
      </w:r>
      <w:proofErr w:type="spellEnd"/>
      <w:r w:rsidRPr="009B41C8">
        <w:t xml:space="preserve">, przekazując w nagłówku </w:t>
      </w:r>
      <w:proofErr w:type="spellStart"/>
      <w:r w:rsidRPr="009B41C8">
        <w:t>token</w:t>
      </w:r>
      <w:proofErr w:type="spellEnd"/>
      <w:r w:rsidRPr="009B41C8">
        <w:t xml:space="preserve"> autoryzacyjny oraz obiekt </w:t>
      </w:r>
      <w:proofErr w:type="spellStart"/>
      <w:r w:rsidRPr="009B41C8">
        <w:t>CreateTournamentRequest</w:t>
      </w:r>
      <w:proofErr w:type="spellEnd"/>
      <w:r w:rsidRPr="009B41C8">
        <w:t xml:space="preserve"> w formacie JSON do </w:t>
      </w:r>
      <w:proofErr w:type="spellStart"/>
      <w:r w:rsidRPr="009B41C8">
        <w:t>Tournament</w:t>
      </w:r>
      <w:proofErr w:type="spellEnd"/>
      <w:r w:rsidRPr="009B41C8">
        <w:t xml:space="preserve"> Controller. </w:t>
      </w:r>
    </w:p>
    <w:p w14:paraId="44066A7B" w14:textId="77777777" w:rsidR="009B41C8" w:rsidRPr="009B41C8" w:rsidRDefault="009B41C8" w:rsidP="009B41C8">
      <w:pPr>
        <w:pStyle w:val="Akapitzlist"/>
        <w:keepNext/>
        <w:keepLines/>
        <w:numPr>
          <w:ilvl w:val="0"/>
          <w:numId w:val="32"/>
        </w:numPr>
        <w:ind w:left="720"/>
      </w:pPr>
      <w:r w:rsidRPr="009B41C8">
        <w:rPr>
          <w:b/>
          <w:bCs/>
        </w:rPr>
        <w:t>Logika biznesowa:</w:t>
      </w:r>
      <w:r w:rsidRPr="009B41C8">
        <w:t xml:space="preserve"> Kontroler deleguje zadanie do warstwy logiki (</w:t>
      </w:r>
      <w:proofErr w:type="spellStart"/>
      <w:r w:rsidRPr="009B41C8">
        <w:t>Tournament</w:t>
      </w:r>
      <w:proofErr w:type="spellEnd"/>
      <w:r w:rsidRPr="009B41C8">
        <w:t xml:space="preserve"> Service) poprzez metodę </w:t>
      </w:r>
      <w:proofErr w:type="spellStart"/>
      <w:r w:rsidRPr="009B41C8">
        <w:t>CreateTournament</w:t>
      </w:r>
      <w:proofErr w:type="spellEnd"/>
      <w:r w:rsidRPr="009B41C8">
        <w:t xml:space="preserve">(). Serwis odpowiada za walidację danych wejściowych (np. sprawdzenie poprawności dat i nazw). </w:t>
      </w:r>
    </w:p>
    <w:p w14:paraId="452FDCBB" w14:textId="77777777" w:rsidR="009B41C8" w:rsidRPr="009B41C8" w:rsidRDefault="009B41C8" w:rsidP="009B41C8">
      <w:pPr>
        <w:pStyle w:val="Akapitzlist"/>
        <w:keepNext/>
        <w:keepLines/>
        <w:numPr>
          <w:ilvl w:val="0"/>
          <w:numId w:val="32"/>
        </w:numPr>
        <w:ind w:left="720"/>
      </w:pPr>
      <w:proofErr w:type="spellStart"/>
      <w:r w:rsidRPr="009B41C8">
        <w:rPr>
          <w:b/>
          <w:bCs/>
        </w:rPr>
        <w:t>Persystencja</w:t>
      </w:r>
      <w:proofErr w:type="spellEnd"/>
      <w:r w:rsidRPr="009B41C8">
        <w:rPr>
          <w:b/>
          <w:bCs/>
        </w:rPr>
        <w:t>:</w:t>
      </w:r>
      <w:r w:rsidRPr="009B41C8">
        <w:t xml:space="preserve"> Po pomyślnej walidacji, serwis wywołuje metodę </w:t>
      </w:r>
      <w:proofErr w:type="spellStart"/>
      <w:r w:rsidRPr="009B41C8">
        <w:t>Add</w:t>
      </w:r>
      <w:proofErr w:type="spellEnd"/>
      <w:r w:rsidRPr="009B41C8">
        <w:t>(</w:t>
      </w:r>
      <w:proofErr w:type="spellStart"/>
      <w:r w:rsidRPr="009B41C8">
        <w:t>Tournament</w:t>
      </w:r>
      <w:proofErr w:type="spellEnd"/>
      <w:r w:rsidRPr="009B41C8">
        <w:t>) w warstwie dostępu do danych (</w:t>
      </w:r>
      <w:proofErr w:type="spellStart"/>
      <w:r w:rsidRPr="009B41C8">
        <w:t>Tournament</w:t>
      </w:r>
      <w:proofErr w:type="spellEnd"/>
      <w:r w:rsidRPr="009B41C8">
        <w:t xml:space="preserve"> </w:t>
      </w:r>
      <w:proofErr w:type="spellStart"/>
      <w:r w:rsidRPr="009B41C8">
        <w:t>Repository</w:t>
      </w:r>
      <w:proofErr w:type="spellEnd"/>
      <w:r w:rsidRPr="009B41C8">
        <w:t xml:space="preserve">). </w:t>
      </w:r>
    </w:p>
    <w:p w14:paraId="5833C8ED" w14:textId="77777777" w:rsidR="009B41C8" w:rsidRPr="009B41C8" w:rsidRDefault="009B41C8" w:rsidP="009B41C8">
      <w:pPr>
        <w:pStyle w:val="Akapitzlist"/>
        <w:keepNext/>
        <w:keepLines/>
        <w:numPr>
          <w:ilvl w:val="0"/>
          <w:numId w:val="32"/>
        </w:numPr>
        <w:ind w:left="720"/>
      </w:pPr>
      <w:r w:rsidRPr="009B41C8">
        <w:rPr>
          <w:b/>
          <w:bCs/>
        </w:rPr>
        <w:t>Zapis w bazie:</w:t>
      </w:r>
      <w:r w:rsidRPr="009B41C8">
        <w:t xml:space="preserve"> Repozytorium wykonuje zapytanie SQL INSERT INTO </w:t>
      </w:r>
      <w:proofErr w:type="spellStart"/>
      <w:r w:rsidRPr="009B41C8">
        <w:t>tournaments</w:t>
      </w:r>
      <w:proofErr w:type="spellEnd"/>
      <w:r w:rsidRPr="009B41C8">
        <w:t xml:space="preserve"> do Bazy danych. Baza zwraca unikalny identyfikator (ID) nowo utworzonego rekordu. </w:t>
      </w:r>
    </w:p>
    <w:p w14:paraId="55B00184" w14:textId="77777777" w:rsidR="009B41C8" w:rsidRPr="009B41C8" w:rsidRDefault="009B41C8" w:rsidP="009B41C8">
      <w:pPr>
        <w:pStyle w:val="Akapitzlist"/>
        <w:keepNext/>
        <w:keepLines/>
        <w:numPr>
          <w:ilvl w:val="0"/>
          <w:numId w:val="32"/>
        </w:numPr>
        <w:ind w:left="720"/>
      </w:pPr>
      <w:r w:rsidRPr="009B41C8">
        <w:rPr>
          <w:b/>
          <w:bCs/>
        </w:rPr>
        <w:t>Potwierdzenie:</w:t>
      </w:r>
      <w:r w:rsidRPr="009B41C8">
        <w:t xml:space="preserve"> Informacja o sukcesie i nowym obiekcie jest przekazywana z powrotem przez wszystkie warstwy. Kontroler zwraca do interfejsu odpowiedź 201 </w:t>
      </w:r>
      <w:proofErr w:type="spellStart"/>
      <w:r w:rsidRPr="009B41C8">
        <w:t>Created</w:t>
      </w:r>
      <w:proofErr w:type="spellEnd"/>
      <w:r w:rsidRPr="009B41C8">
        <w:t xml:space="preserve"> (na diagramie jako </w:t>
      </w:r>
      <w:proofErr w:type="spellStart"/>
      <w:r w:rsidRPr="009B41C8">
        <w:t>Creation</w:t>
      </w:r>
      <w:proofErr w:type="spellEnd"/>
      <w:r w:rsidRPr="009B41C8">
        <w:t xml:space="preserve"> </w:t>
      </w:r>
      <w:proofErr w:type="spellStart"/>
      <w:r w:rsidRPr="009B41C8">
        <w:t>success</w:t>
      </w:r>
      <w:proofErr w:type="spellEnd"/>
      <w:r w:rsidRPr="009B41C8">
        <w:t xml:space="preserve">) wraz z nadanym ID. </w:t>
      </w:r>
    </w:p>
    <w:p w14:paraId="5C37017D" w14:textId="77777777" w:rsidR="009B41C8" w:rsidRPr="009B41C8" w:rsidRDefault="009B41C8" w:rsidP="009B41C8">
      <w:pPr>
        <w:keepNext/>
        <w:keepLines/>
      </w:pPr>
    </w:p>
    <w:p w14:paraId="4540FEC3" w14:textId="77777777" w:rsidR="009B41C8" w:rsidRPr="009B41C8" w:rsidRDefault="009B41C8" w:rsidP="009B41C8">
      <w:pPr>
        <w:keepNext/>
        <w:keepLines/>
        <w:ind w:left="360"/>
      </w:pPr>
      <w:r w:rsidRPr="009B41C8">
        <w:rPr>
          <w:b/>
          <w:bCs/>
        </w:rPr>
        <w:t xml:space="preserve">Scenariusz alternatywny (Błąd walidacji): </w:t>
      </w:r>
    </w:p>
    <w:p w14:paraId="697A5D52" w14:textId="77777777" w:rsidR="009B41C8" w:rsidRPr="009B41C8" w:rsidRDefault="009B41C8" w:rsidP="000A521D">
      <w:pPr>
        <w:pStyle w:val="Akapitzlist"/>
        <w:keepNext/>
        <w:keepLines/>
        <w:numPr>
          <w:ilvl w:val="1"/>
          <w:numId w:val="33"/>
        </w:numPr>
      </w:pPr>
      <w:r w:rsidRPr="009B41C8">
        <w:t xml:space="preserve">W przypadku, gdy dane w </w:t>
      </w:r>
      <w:proofErr w:type="spellStart"/>
      <w:r w:rsidRPr="009B41C8">
        <w:t>Tournament</w:t>
      </w:r>
      <w:proofErr w:type="spellEnd"/>
      <w:r w:rsidRPr="009B41C8">
        <w:t xml:space="preserve"> Service nie przejdą walidacji, proces zapisu w bazie zostaje przerwany. </w:t>
      </w:r>
    </w:p>
    <w:p w14:paraId="165B14DE" w14:textId="77777777" w:rsidR="009B41C8" w:rsidRPr="009B41C8" w:rsidRDefault="009B41C8" w:rsidP="000A521D">
      <w:pPr>
        <w:pStyle w:val="Akapitzlist"/>
        <w:keepNext/>
        <w:keepLines/>
        <w:numPr>
          <w:ilvl w:val="1"/>
          <w:numId w:val="33"/>
        </w:numPr>
      </w:pPr>
      <w:r w:rsidRPr="009B41C8">
        <w:t>System zwraca informację o błędzie (</w:t>
      </w:r>
      <w:proofErr w:type="spellStart"/>
      <w:r w:rsidRPr="009B41C8">
        <w:t>Creation</w:t>
      </w:r>
      <w:proofErr w:type="spellEnd"/>
      <w:r w:rsidRPr="009B41C8">
        <w:t xml:space="preserve"> </w:t>
      </w:r>
      <w:proofErr w:type="spellStart"/>
      <w:r w:rsidRPr="009B41C8">
        <w:t>Failed</w:t>
      </w:r>
      <w:proofErr w:type="spellEnd"/>
      <w:r w:rsidRPr="009B41C8">
        <w:t xml:space="preserve">) do kontrolera, który wysyła do użytkownika odpowiedź 400 Bad </w:t>
      </w:r>
      <w:proofErr w:type="spellStart"/>
      <w:r w:rsidRPr="009B41C8">
        <w:t>Request</w:t>
      </w:r>
      <w:proofErr w:type="spellEnd"/>
      <w:r w:rsidRPr="009B41C8">
        <w:t xml:space="preserve">. </w:t>
      </w:r>
    </w:p>
    <w:p w14:paraId="771A7EC7" w14:textId="77777777" w:rsidR="009B41C8" w:rsidRDefault="009B41C8" w:rsidP="009B41C8">
      <w:pPr>
        <w:keepNext/>
        <w:keepLines/>
      </w:pPr>
    </w:p>
    <w:p w14:paraId="740E1CFA" w14:textId="77777777" w:rsidR="009B41C8" w:rsidRDefault="009B41C8" w:rsidP="009B41C8">
      <w:pPr>
        <w:pStyle w:val="Akapitzlist"/>
        <w:keepNext/>
        <w:keepLines/>
      </w:pPr>
    </w:p>
    <w:p w14:paraId="68260AFD" w14:textId="4AE50CF0" w:rsidR="009B41C8" w:rsidRDefault="009B41C8" w:rsidP="009B41C8">
      <w:pPr>
        <w:pStyle w:val="Akapitzlist"/>
        <w:keepNext/>
        <w:keepLines/>
      </w:pPr>
      <w:r w:rsidRPr="009B41C8">
        <w:lastRenderedPageBreak/>
        <w:drawing>
          <wp:inline distT="0" distB="0" distL="0" distR="0" wp14:anchorId="502E3A70" wp14:editId="78904831">
            <wp:extent cx="5760720" cy="2980055"/>
            <wp:effectExtent l="0" t="0" r="0" b="0"/>
            <wp:docPr id="16181642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64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C8EC" w14:textId="075D7D50" w:rsidR="009B41C8" w:rsidRDefault="009B41C8" w:rsidP="009B41C8">
      <w:pPr>
        <w:pStyle w:val="Akapitzlist"/>
        <w:keepNext/>
        <w:keepLines/>
      </w:pPr>
      <w:r w:rsidRPr="009B41C8">
        <w:drawing>
          <wp:inline distT="0" distB="0" distL="0" distR="0" wp14:anchorId="289D17AB" wp14:editId="295D691A">
            <wp:extent cx="5760720" cy="3013710"/>
            <wp:effectExtent l="0" t="0" r="0" b="0"/>
            <wp:docPr id="2095915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1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F8A6" w14:textId="62B48275" w:rsidR="009B41C8" w:rsidRDefault="009B41C8" w:rsidP="009B41C8">
      <w:pPr>
        <w:pStyle w:val="Akapitzlist"/>
        <w:keepNext/>
        <w:keepLines/>
      </w:pPr>
      <w:r w:rsidRPr="009B41C8">
        <w:lastRenderedPageBreak/>
        <w:drawing>
          <wp:inline distT="0" distB="0" distL="0" distR="0" wp14:anchorId="41FDB059" wp14:editId="526E1A7E">
            <wp:extent cx="5760720" cy="5942330"/>
            <wp:effectExtent l="0" t="0" r="0" b="1270"/>
            <wp:docPr id="5934199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199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4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62F8" w14:textId="0B9FEBBA" w:rsidR="009B41C8" w:rsidRDefault="000A521D" w:rsidP="000A521D">
      <w:pPr>
        <w:pStyle w:val="Nagwek2"/>
        <w:numPr>
          <w:ilvl w:val="0"/>
          <w:numId w:val="5"/>
        </w:numPr>
      </w:pPr>
      <w:r>
        <w:t>Strategia testowania</w:t>
      </w:r>
    </w:p>
    <w:p w14:paraId="6199AF4C" w14:textId="77777777" w:rsidR="000A521D" w:rsidRPr="000A521D" w:rsidRDefault="000A521D" w:rsidP="000A521D">
      <w:pPr>
        <w:ind w:left="360"/>
      </w:pPr>
      <w:r w:rsidRPr="000A521D">
        <w:t>W projekcie przyjęto hybrydowe podejście do zapewnienia jakości, łączące automatyczne testy jednostkowe warstwy biznesowej z manualnymi testami interfejsu użytkownika.</w:t>
      </w:r>
    </w:p>
    <w:p w14:paraId="5FE6CE59" w14:textId="77777777" w:rsidR="000A521D" w:rsidRPr="000A521D" w:rsidRDefault="000A521D" w:rsidP="000A521D">
      <w:pPr>
        <w:ind w:left="360"/>
      </w:pPr>
      <w:r w:rsidRPr="000A521D">
        <w:rPr>
          <w:b/>
          <w:bCs/>
        </w:rPr>
        <w:t>Zastosowane rodzaje testów:</w:t>
      </w:r>
    </w:p>
    <w:p w14:paraId="34872112" w14:textId="77777777" w:rsidR="000A521D" w:rsidRPr="000A521D" w:rsidRDefault="000A521D" w:rsidP="000A521D">
      <w:pPr>
        <w:numPr>
          <w:ilvl w:val="0"/>
          <w:numId w:val="34"/>
        </w:numPr>
      </w:pPr>
      <w:r w:rsidRPr="000A521D">
        <w:rPr>
          <w:b/>
          <w:bCs/>
        </w:rPr>
        <w:t>Testy Jednostkowe (</w:t>
      </w:r>
      <w:proofErr w:type="spellStart"/>
      <w:r w:rsidRPr="000A521D">
        <w:rPr>
          <w:b/>
          <w:bCs/>
        </w:rPr>
        <w:t>Backend</w:t>
      </w:r>
      <w:proofErr w:type="spellEnd"/>
      <w:r w:rsidRPr="000A521D">
        <w:rPr>
          <w:b/>
          <w:bCs/>
        </w:rPr>
        <w:t>)</w:t>
      </w:r>
      <w:r w:rsidRPr="000A521D">
        <w:t>:</w:t>
      </w:r>
    </w:p>
    <w:p w14:paraId="3F0C893B" w14:textId="77777777" w:rsidR="000A521D" w:rsidRPr="000A521D" w:rsidRDefault="000A521D" w:rsidP="000A521D">
      <w:pPr>
        <w:numPr>
          <w:ilvl w:val="1"/>
          <w:numId w:val="34"/>
        </w:numPr>
      </w:pPr>
      <w:r w:rsidRPr="000A521D">
        <w:t xml:space="preserve">Wykorzystano </w:t>
      </w:r>
      <w:proofErr w:type="spellStart"/>
      <w:r w:rsidRPr="000A521D">
        <w:t>framework</w:t>
      </w:r>
      <w:proofErr w:type="spellEnd"/>
      <w:r w:rsidRPr="000A521D">
        <w:t xml:space="preserve"> </w:t>
      </w:r>
      <w:proofErr w:type="spellStart"/>
      <w:r w:rsidRPr="000A521D">
        <w:rPr>
          <w:b/>
          <w:bCs/>
        </w:rPr>
        <w:t>xUnit</w:t>
      </w:r>
      <w:proofErr w:type="spellEnd"/>
      <w:r w:rsidRPr="000A521D">
        <w:t xml:space="preserve"> do testowania logiki domenowej i usług aplikacji.</w:t>
      </w:r>
    </w:p>
    <w:p w14:paraId="5EF9602B" w14:textId="77777777" w:rsidR="000A521D" w:rsidRPr="000A521D" w:rsidRDefault="000A521D" w:rsidP="000A521D">
      <w:pPr>
        <w:keepNext/>
        <w:keepLines/>
        <w:numPr>
          <w:ilvl w:val="1"/>
          <w:numId w:val="34"/>
        </w:numPr>
        <w:ind w:hanging="357"/>
      </w:pPr>
      <w:r w:rsidRPr="000A521D">
        <w:lastRenderedPageBreak/>
        <w:t>Kluczowe obszary objęte testami:</w:t>
      </w:r>
    </w:p>
    <w:p w14:paraId="1FEB3341" w14:textId="77777777" w:rsidR="000A521D" w:rsidRPr="000A521D" w:rsidRDefault="000A521D" w:rsidP="000A521D">
      <w:pPr>
        <w:keepNext/>
        <w:keepLines/>
        <w:numPr>
          <w:ilvl w:val="2"/>
          <w:numId w:val="34"/>
        </w:numPr>
        <w:ind w:hanging="357"/>
        <w:rPr>
          <w:lang w:val="en-US"/>
        </w:rPr>
      </w:pPr>
      <w:proofErr w:type="spellStart"/>
      <w:r w:rsidRPr="000A521D">
        <w:rPr>
          <w:lang w:val="en-US"/>
        </w:rPr>
        <w:t>Algorytmy</w:t>
      </w:r>
      <w:proofErr w:type="spellEnd"/>
      <w:r w:rsidRPr="000A521D">
        <w:rPr>
          <w:lang w:val="en-US"/>
        </w:rPr>
        <w:t xml:space="preserve"> </w:t>
      </w:r>
      <w:proofErr w:type="spellStart"/>
      <w:r w:rsidRPr="000A521D">
        <w:rPr>
          <w:lang w:val="en-US"/>
        </w:rPr>
        <w:t>generowania</w:t>
      </w:r>
      <w:proofErr w:type="spellEnd"/>
      <w:r w:rsidRPr="000A521D">
        <w:rPr>
          <w:lang w:val="en-US"/>
        </w:rPr>
        <w:t xml:space="preserve"> </w:t>
      </w:r>
      <w:proofErr w:type="spellStart"/>
      <w:r w:rsidRPr="000A521D">
        <w:rPr>
          <w:lang w:val="en-US"/>
        </w:rPr>
        <w:t>drabinek</w:t>
      </w:r>
      <w:proofErr w:type="spellEnd"/>
      <w:r w:rsidRPr="000A521D">
        <w:rPr>
          <w:lang w:val="en-US"/>
        </w:rPr>
        <w:t xml:space="preserve"> (Single/Double Elimination, Round Robin, Swiss, Tie-</w:t>
      </w:r>
      <w:proofErr w:type="spellStart"/>
      <w:r w:rsidRPr="000A521D">
        <w:rPr>
          <w:lang w:val="en-US"/>
        </w:rPr>
        <w:t>breakery</w:t>
      </w:r>
      <w:proofErr w:type="spellEnd"/>
      <w:r w:rsidRPr="000A521D">
        <w:rPr>
          <w:lang w:val="en-US"/>
        </w:rPr>
        <w:t>).</w:t>
      </w:r>
    </w:p>
    <w:p w14:paraId="1D1A1217" w14:textId="77777777" w:rsidR="000A521D" w:rsidRPr="000A521D" w:rsidRDefault="000A521D" w:rsidP="000A521D">
      <w:pPr>
        <w:keepNext/>
        <w:keepLines/>
        <w:numPr>
          <w:ilvl w:val="2"/>
          <w:numId w:val="34"/>
        </w:numPr>
        <w:ind w:hanging="357"/>
      </w:pPr>
      <w:r w:rsidRPr="000A521D">
        <w:t>Logika przyznawania punktów i walidacja reguł biznesowych (np. limity uczestników).</w:t>
      </w:r>
    </w:p>
    <w:p w14:paraId="0C34CF28" w14:textId="77777777" w:rsidR="000A521D" w:rsidRPr="000A521D" w:rsidRDefault="000A521D" w:rsidP="000A521D">
      <w:pPr>
        <w:keepNext/>
        <w:keepLines/>
        <w:numPr>
          <w:ilvl w:val="2"/>
          <w:numId w:val="34"/>
        </w:numPr>
        <w:ind w:hanging="357"/>
        <w:rPr>
          <w:lang w:val="en-US"/>
        </w:rPr>
      </w:pPr>
      <w:proofErr w:type="spellStart"/>
      <w:r w:rsidRPr="000A521D">
        <w:rPr>
          <w:lang w:val="en-US"/>
        </w:rPr>
        <w:t>Serwisy</w:t>
      </w:r>
      <w:proofErr w:type="spellEnd"/>
      <w:r w:rsidRPr="000A521D">
        <w:rPr>
          <w:lang w:val="en-US"/>
        </w:rPr>
        <w:t xml:space="preserve"> </w:t>
      </w:r>
      <w:proofErr w:type="spellStart"/>
      <w:r w:rsidRPr="000A521D">
        <w:rPr>
          <w:lang w:val="en-US"/>
        </w:rPr>
        <w:t>aplikacyjne</w:t>
      </w:r>
      <w:proofErr w:type="spellEnd"/>
      <w:r w:rsidRPr="000A521D">
        <w:rPr>
          <w:lang w:val="en-US"/>
        </w:rPr>
        <w:t xml:space="preserve"> (</w:t>
      </w:r>
      <w:proofErr w:type="spellStart"/>
      <w:r w:rsidRPr="000A521D">
        <w:rPr>
          <w:lang w:val="en-US"/>
        </w:rPr>
        <w:t>TournamentService</w:t>
      </w:r>
      <w:proofErr w:type="spellEnd"/>
      <w:r w:rsidRPr="000A521D">
        <w:rPr>
          <w:lang w:val="en-US"/>
        </w:rPr>
        <w:t xml:space="preserve">, </w:t>
      </w:r>
      <w:proofErr w:type="spellStart"/>
      <w:r w:rsidRPr="000A521D">
        <w:rPr>
          <w:lang w:val="en-US"/>
        </w:rPr>
        <w:t>MatchEventService</w:t>
      </w:r>
      <w:proofErr w:type="spellEnd"/>
      <w:r w:rsidRPr="000A521D">
        <w:rPr>
          <w:lang w:val="en-US"/>
        </w:rPr>
        <w:t xml:space="preserve">, </w:t>
      </w:r>
      <w:proofErr w:type="spellStart"/>
      <w:r w:rsidRPr="000A521D">
        <w:rPr>
          <w:lang w:val="en-US"/>
        </w:rPr>
        <w:t>AuthService</w:t>
      </w:r>
      <w:proofErr w:type="spellEnd"/>
      <w:r w:rsidRPr="000A521D">
        <w:rPr>
          <w:lang w:val="en-US"/>
        </w:rPr>
        <w:t>).</w:t>
      </w:r>
    </w:p>
    <w:p w14:paraId="60FBD9FE" w14:textId="77777777" w:rsidR="000A521D" w:rsidRPr="000A521D" w:rsidRDefault="000A521D" w:rsidP="000A521D">
      <w:pPr>
        <w:numPr>
          <w:ilvl w:val="0"/>
          <w:numId w:val="34"/>
        </w:numPr>
      </w:pPr>
      <w:r w:rsidRPr="000A521D">
        <w:rPr>
          <w:b/>
          <w:bCs/>
        </w:rPr>
        <w:t>Testy Manualne (</w:t>
      </w:r>
      <w:proofErr w:type="spellStart"/>
      <w:r w:rsidRPr="000A521D">
        <w:rPr>
          <w:b/>
          <w:bCs/>
        </w:rPr>
        <w:t>Frontend</w:t>
      </w:r>
      <w:proofErr w:type="spellEnd"/>
      <w:r w:rsidRPr="000A521D">
        <w:rPr>
          <w:b/>
          <w:bCs/>
        </w:rPr>
        <w:t>)</w:t>
      </w:r>
      <w:r w:rsidRPr="000A521D">
        <w:t>:</w:t>
      </w:r>
    </w:p>
    <w:p w14:paraId="38E6C269" w14:textId="77777777" w:rsidR="000A521D" w:rsidRPr="000A521D" w:rsidRDefault="000A521D" w:rsidP="000A521D">
      <w:pPr>
        <w:numPr>
          <w:ilvl w:val="1"/>
          <w:numId w:val="34"/>
        </w:numPr>
      </w:pPr>
      <w:r w:rsidRPr="000A521D">
        <w:t xml:space="preserve">Weryfikacja </w:t>
      </w:r>
      <w:proofErr w:type="spellStart"/>
      <w:r w:rsidRPr="000A521D">
        <w:t>responsywności</w:t>
      </w:r>
      <w:proofErr w:type="spellEnd"/>
      <w:r w:rsidRPr="000A521D">
        <w:t xml:space="preserve"> (RWD) na urządzeniach mobilnych i desktopowych.</w:t>
      </w:r>
    </w:p>
    <w:p w14:paraId="07BD0785" w14:textId="77777777" w:rsidR="000A521D" w:rsidRPr="000A521D" w:rsidRDefault="000A521D" w:rsidP="000A521D">
      <w:pPr>
        <w:numPr>
          <w:ilvl w:val="1"/>
          <w:numId w:val="34"/>
        </w:numPr>
      </w:pPr>
      <w:r w:rsidRPr="000A521D">
        <w:t xml:space="preserve">Testy scenariuszowe "End-to-End" wykonywane ręcznie, sprawdzające integrację między </w:t>
      </w:r>
      <w:proofErr w:type="spellStart"/>
      <w:r w:rsidRPr="000A521D">
        <w:t>frontendem</w:t>
      </w:r>
      <w:proofErr w:type="spellEnd"/>
      <w:r w:rsidRPr="000A521D">
        <w:t xml:space="preserve"> a </w:t>
      </w:r>
      <w:proofErr w:type="spellStart"/>
      <w:r w:rsidRPr="000A521D">
        <w:t>backendem</w:t>
      </w:r>
      <w:proofErr w:type="spellEnd"/>
      <w:r w:rsidRPr="000A521D">
        <w:t xml:space="preserve"> (np. przepływ tworzenia turnieju).</w:t>
      </w:r>
    </w:p>
    <w:p w14:paraId="79D636D4" w14:textId="77777777" w:rsidR="000A521D" w:rsidRPr="000A521D" w:rsidRDefault="000A521D" w:rsidP="000A521D">
      <w:pPr>
        <w:numPr>
          <w:ilvl w:val="1"/>
          <w:numId w:val="34"/>
        </w:numPr>
      </w:pPr>
      <w:r w:rsidRPr="000A521D">
        <w:t>Walidacja formularzy i poprawności wyświetlania złożonych danych (drabinki, tabele).</w:t>
      </w:r>
    </w:p>
    <w:p w14:paraId="2A026817" w14:textId="77777777" w:rsidR="000A521D" w:rsidRPr="000A521D" w:rsidRDefault="000A521D" w:rsidP="000A521D">
      <w:r w:rsidRPr="000A521D">
        <w:rPr>
          <w:b/>
          <w:bCs/>
        </w:rPr>
        <w:t>Przykładowe scenariusze testowe:</w:t>
      </w:r>
    </w:p>
    <w:p w14:paraId="3960049C" w14:textId="77777777" w:rsidR="000A521D" w:rsidRPr="000A521D" w:rsidRDefault="000A521D" w:rsidP="000A521D">
      <w:pPr>
        <w:numPr>
          <w:ilvl w:val="0"/>
          <w:numId w:val="35"/>
        </w:numPr>
      </w:pPr>
      <w:r w:rsidRPr="000A521D">
        <w:rPr>
          <w:b/>
          <w:bCs/>
        </w:rPr>
        <w:t>SC-01: Tworzenie Turnieju</w:t>
      </w:r>
      <w:r w:rsidRPr="000A521D">
        <w:t>:</w:t>
      </w:r>
    </w:p>
    <w:p w14:paraId="339DAEBD" w14:textId="77777777" w:rsidR="000A521D" w:rsidRPr="000A521D" w:rsidRDefault="000A521D" w:rsidP="000A521D">
      <w:pPr>
        <w:numPr>
          <w:ilvl w:val="1"/>
          <w:numId w:val="35"/>
        </w:numPr>
      </w:pPr>
      <w:r w:rsidRPr="000A521D">
        <w:t>Użytkownik loguje się do systemu.</w:t>
      </w:r>
    </w:p>
    <w:p w14:paraId="434548E0" w14:textId="77777777" w:rsidR="000A521D" w:rsidRPr="000A521D" w:rsidRDefault="000A521D" w:rsidP="000A521D">
      <w:pPr>
        <w:numPr>
          <w:ilvl w:val="1"/>
          <w:numId w:val="35"/>
        </w:numPr>
      </w:pPr>
      <w:r w:rsidRPr="000A521D">
        <w:t>Wybiera opcję "Utwórz turniej".</w:t>
      </w:r>
    </w:p>
    <w:p w14:paraId="54098666" w14:textId="77777777" w:rsidR="000A521D" w:rsidRPr="000A521D" w:rsidRDefault="000A521D" w:rsidP="000A521D">
      <w:pPr>
        <w:numPr>
          <w:ilvl w:val="1"/>
          <w:numId w:val="35"/>
        </w:numPr>
      </w:pPr>
      <w:r w:rsidRPr="000A521D">
        <w:t>Wypełnia formularz (Nazwa, Gra: Szachy, System: Swiss).</w:t>
      </w:r>
    </w:p>
    <w:p w14:paraId="0C75ECC5" w14:textId="77777777" w:rsidR="000A521D" w:rsidRPr="000A521D" w:rsidRDefault="000A521D" w:rsidP="000A521D">
      <w:pPr>
        <w:numPr>
          <w:ilvl w:val="1"/>
          <w:numId w:val="35"/>
        </w:numPr>
      </w:pPr>
      <w:r w:rsidRPr="000A521D">
        <w:t>Zatwierdza formularz.</w:t>
      </w:r>
    </w:p>
    <w:p w14:paraId="230902C2" w14:textId="77777777" w:rsidR="000A521D" w:rsidRPr="000A521D" w:rsidRDefault="000A521D" w:rsidP="000A521D">
      <w:pPr>
        <w:numPr>
          <w:ilvl w:val="1"/>
          <w:numId w:val="35"/>
        </w:numPr>
      </w:pPr>
      <w:r w:rsidRPr="000A521D">
        <w:rPr>
          <w:b/>
          <w:bCs/>
        </w:rPr>
        <w:t>Oczekiwany rezultat</w:t>
      </w:r>
      <w:r w:rsidRPr="000A521D">
        <w:t>: Użytkownik przekierowany do panelu turnieju, turniej widoczny na liście.</w:t>
      </w:r>
    </w:p>
    <w:p w14:paraId="2BBB8101" w14:textId="77777777" w:rsidR="000A521D" w:rsidRPr="000A521D" w:rsidRDefault="000A521D" w:rsidP="000A521D">
      <w:pPr>
        <w:numPr>
          <w:ilvl w:val="0"/>
          <w:numId w:val="35"/>
        </w:numPr>
      </w:pPr>
      <w:r w:rsidRPr="000A521D">
        <w:rPr>
          <w:b/>
          <w:bCs/>
        </w:rPr>
        <w:t xml:space="preserve">SC-02: Generowanie Drabinki (Single </w:t>
      </w:r>
      <w:proofErr w:type="spellStart"/>
      <w:r w:rsidRPr="000A521D">
        <w:rPr>
          <w:b/>
          <w:bCs/>
        </w:rPr>
        <w:t>Elimination</w:t>
      </w:r>
      <w:proofErr w:type="spellEnd"/>
      <w:r w:rsidRPr="000A521D">
        <w:rPr>
          <w:b/>
          <w:bCs/>
        </w:rPr>
        <w:t>)</w:t>
      </w:r>
      <w:r w:rsidRPr="000A521D">
        <w:t>:</w:t>
      </w:r>
    </w:p>
    <w:p w14:paraId="5350C380" w14:textId="77777777" w:rsidR="000A521D" w:rsidRPr="000A521D" w:rsidRDefault="000A521D" w:rsidP="000A521D">
      <w:pPr>
        <w:numPr>
          <w:ilvl w:val="1"/>
          <w:numId w:val="35"/>
        </w:numPr>
      </w:pPr>
      <w:r w:rsidRPr="000A521D">
        <w:t>Organizator dodaje 4 uczestników.</w:t>
      </w:r>
    </w:p>
    <w:p w14:paraId="5C68F1EB" w14:textId="77777777" w:rsidR="000A521D" w:rsidRPr="000A521D" w:rsidRDefault="000A521D" w:rsidP="000A521D">
      <w:pPr>
        <w:numPr>
          <w:ilvl w:val="1"/>
          <w:numId w:val="35"/>
        </w:numPr>
      </w:pPr>
      <w:r w:rsidRPr="000A521D">
        <w:t>Klika "Rozpocznij turniej".</w:t>
      </w:r>
    </w:p>
    <w:p w14:paraId="4115BE34" w14:textId="77777777" w:rsidR="000A521D" w:rsidRPr="000A521D" w:rsidRDefault="000A521D" w:rsidP="000A521D">
      <w:pPr>
        <w:numPr>
          <w:ilvl w:val="1"/>
          <w:numId w:val="35"/>
        </w:numPr>
      </w:pPr>
      <w:r w:rsidRPr="000A521D">
        <w:rPr>
          <w:b/>
          <w:bCs/>
        </w:rPr>
        <w:t>Oczekiwany rezultat</w:t>
      </w:r>
      <w:r w:rsidRPr="000A521D">
        <w:t>: System generuje drabinkę z 2 półfinałami.</w:t>
      </w:r>
    </w:p>
    <w:p w14:paraId="7A2EB810" w14:textId="77777777" w:rsidR="000A521D" w:rsidRPr="000A521D" w:rsidRDefault="000A521D" w:rsidP="000A521D">
      <w:pPr>
        <w:keepNext/>
        <w:keepLines/>
        <w:numPr>
          <w:ilvl w:val="0"/>
          <w:numId w:val="35"/>
        </w:numPr>
        <w:ind w:hanging="357"/>
      </w:pPr>
      <w:r w:rsidRPr="000A521D">
        <w:rPr>
          <w:b/>
          <w:bCs/>
        </w:rPr>
        <w:lastRenderedPageBreak/>
        <w:t>SC-03: Wprowadzanie Wyniku</w:t>
      </w:r>
      <w:r w:rsidRPr="000A521D">
        <w:t>:</w:t>
      </w:r>
    </w:p>
    <w:p w14:paraId="6D584295" w14:textId="77777777" w:rsidR="000A521D" w:rsidRPr="000A521D" w:rsidRDefault="000A521D" w:rsidP="000A521D">
      <w:pPr>
        <w:keepNext/>
        <w:keepLines/>
        <w:numPr>
          <w:ilvl w:val="1"/>
          <w:numId w:val="35"/>
        </w:numPr>
        <w:ind w:hanging="357"/>
      </w:pPr>
      <w:r w:rsidRPr="000A521D">
        <w:t>Moderator wchodzi w szczegóły meczu.</w:t>
      </w:r>
    </w:p>
    <w:p w14:paraId="6DFF493C" w14:textId="77777777" w:rsidR="000A521D" w:rsidRPr="000A521D" w:rsidRDefault="000A521D" w:rsidP="000A521D">
      <w:pPr>
        <w:keepNext/>
        <w:keepLines/>
        <w:numPr>
          <w:ilvl w:val="1"/>
          <w:numId w:val="35"/>
        </w:numPr>
        <w:ind w:hanging="357"/>
      </w:pPr>
      <w:r w:rsidRPr="000A521D">
        <w:t>Wprowadza wynik 1:0.</w:t>
      </w:r>
    </w:p>
    <w:p w14:paraId="75A96D6B" w14:textId="77777777" w:rsidR="000A521D" w:rsidRPr="000A521D" w:rsidRDefault="000A521D" w:rsidP="000A521D">
      <w:pPr>
        <w:keepNext/>
        <w:keepLines/>
        <w:numPr>
          <w:ilvl w:val="1"/>
          <w:numId w:val="35"/>
        </w:numPr>
        <w:ind w:hanging="357"/>
      </w:pPr>
      <w:r w:rsidRPr="000A521D">
        <w:t>Zatwierdza.</w:t>
      </w:r>
    </w:p>
    <w:p w14:paraId="7FD78DFD" w14:textId="77777777" w:rsidR="000A521D" w:rsidRPr="000A521D" w:rsidRDefault="000A521D" w:rsidP="000A521D">
      <w:pPr>
        <w:keepNext/>
        <w:keepLines/>
        <w:numPr>
          <w:ilvl w:val="1"/>
          <w:numId w:val="35"/>
        </w:numPr>
        <w:ind w:hanging="357"/>
      </w:pPr>
      <w:r w:rsidRPr="000A521D">
        <w:rPr>
          <w:b/>
          <w:bCs/>
        </w:rPr>
        <w:t>Oczekiwany rezultat</w:t>
      </w:r>
      <w:r w:rsidRPr="000A521D">
        <w:t>: Zwycięzca awansuje w drabince, status meczu "Zakończony".</w:t>
      </w:r>
    </w:p>
    <w:p w14:paraId="0367B6A6" w14:textId="77777777" w:rsidR="000A521D" w:rsidRDefault="000A521D" w:rsidP="000A521D"/>
    <w:p w14:paraId="2F494405" w14:textId="1AC6CC8D" w:rsidR="000A521D" w:rsidRDefault="000A521D" w:rsidP="000A521D">
      <w:pPr>
        <w:pStyle w:val="Nagwek1"/>
        <w:numPr>
          <w:ilvl w:val="0"/>
          <w:numId w:val="5"/>
        </w:numPr>
      </w:pPr>
      <w:r>
        <w:t>Wnioski końcowe</w:t>
      </w:r>
    </w:p>
    <w:p w14:paraId="24FC0E7D" w14:textId="77777777" w:rsidR="000A521D" w:rsidRPr="000A521D" w:rsidRDefault="000A521D" w:rsidP="000A521D">
      <w:pPr>
        <w:ind w:left="360"/>
      </w:pPr>
      <w:r w:rsidRPr="000A521D">
        <w:rPr>
          <w:b/>
          <w:bCs/>
        </w:rPr>
        <w:t>Podsumowanie projektu</w:t>
      </w:r>
      <w:r w:rsidRPr="000A521D">
        <w:t xml:space="preserve"> Udało się zrealizować kluczowe założenia systemu, dostarczając funkcjonalną platformę do zarządzania turniejami (e-sport i planszowe). Aplikacja automatyzuje proces parowania i centralizuje wyniki, a interfejs został dostosowany do wymogów </w:t>
      </w:r>
      <w:proofErr w:type="spellStart"/>
      <w:r w:rsidRPr="000A521D">
        <w:t>responsywności</w:t>
      </w:r>
      <w:proofErr w:type="spellEnd"/>
      <w:r w:rsidRPr="000A521D">
        <w:t>.</w:t>
      </w:r>
    </w:p>
    <w:p w14:paraId="74C4AA1F" w14:textId="77777777" w:rsidR="000A521D" w:rsidRPr="000A521D" w:rsidRDefault="000A521D" w:rsidP="000A521D">
      <w:pPr>
        <w:ind w:left="360"/>
      </w:pPr>
      <w:r w:rsidRPr="000A521D">
        <w:rPr>
          <w:b/>
          <w:bCs/>
        </w:rPr>
        <w:t>Wyzwania techniczne i projektowe:</w:t>
      </w:r>
    </w:p>
    <w:p w14:paraId="37BF69DD" w14:textId="77777777" w:rsidR="000A521D" w:rsidRPr="000A521D" w:rsidRDefault="000A521D" w:rsidP="000A521D">
      <w:pPr>
        <w:numPr>
          <w:ilvl w:val="0"/>
          <w:numId w:val="36"/>
        </w:numPr>
        <w:tabs>
          <w:tab w:val="clear" w:pos="720"/>
          <w:tab w:val="num" w:pos="1080"/>
        </w:tabs>
        <w:ind w:left="1080"/>
      </w:pPr>
      <w:r w:rsidRPr="000A521D">
        <w:rPr>
          <w:b/>
          <w:bCs/>
        </w:rPr>
        <w:t>Złożoność algorytmów</w:t>
      </w:r>
      <w:r w:rsidRPr="000A521D">
        <w:t xml:space="preserve">: Implementacja systemów Swiss i </w:t>
      </w:r>
      <w:proofErr w:type="spellStart"/>
      <w:r w:rsidRPr="000A521D">
        <w:t>Double</w:t>
      </w:r>
      <w:proofErr w:type="spellEnd"/>
      <w:r w:rsidRPr="000A521D">
        <w:t xml:space="preserve"> </w:t>
      </w:r>
      <w:proofErr w:type="spellStart"/>
      <w:r w:rsidRPr="000A521D">
        <w:t>Elimination</w:t>
      </w:r>
      <w:proofErr w:type="spellEnd"/>
      <w:r w:rsidRPr="000A521D">
        <w:t xml:space="preserve"> wymagała precyzyjnej logiki parowań i obsługi "wolnych losów" (</w:t>
      </w:r>
      <w:proofErr w:type="spellStart"/>
      <w:r w:rsidRPr="000A521D">
        <w:t>byes</w:t>
      </w:r>
      <w:proofErr w:type="spellEnd"/>
      <w:r w:rsidRPr="000A521D">
        <w:t>).</w:t>
      </w:r>
    </w:p>
    <w:p w14:paraId="454D0DD7" w14:textId="77777777" w:rsidR="000A521D" w:rsidRPr="000A521D" w:rsidRDefault="000A521D" w:rsidP="000A521D">
      <w:pPr>
        <w:numPr>
          <w:ilvl w:val="0"/>
          <w:numId w:val="36"/>
        </w:numPr>
        <w:tabs>
          <w:tab w:val="clear" w:pos="720"/>
          <w:tab w:val="num" w:pos="1080"/>
        </w:tabs>
        <w:ind w:left="1080"/>
      </w:pPr>
      <w:r w:rsidRPr="000A521D">
        <w:rPr>
          <w:b/>
          <w:bCs/>
        </w:rPr>
        <w:t>UX na mobile</w:t>
      </w:r>
      <w:r w:rsidRPr="000A521D">
        <w:t>: Prezentacja szerokich tabel i drabinek na małych ekranach wymagała kompromisów i wdrożenia widoków wertykalnych.</w:t>
      </w:r>
    </w:p>
    <w:p w14:paraId="3818C0AE" w14:textId="77777777" w:rsidR="000A521D" w:rsidRPr="000A521D" w:rsidRDefault="000A521D" w:rsidP="000A521D">
      <w:pPr>
        <w:numPr>
          <w:ilvl w:val="0"/>
          <w:numId w:val="36"/>
        </w:numPr>
        <w:tabs>
          <w:tab w:val="clear" w:pos="720"/>
          <w:tab w:val="num" w:pos="1080"/>
        </w:tabs>
        <w:ind w:left="1080"/>
      </w:pPr>
      <w:r w:rsidRPr="000A521D">
        <w:rPr>
          <w:b/>
          <w:bCs/>
        </w:rPr>
        <w:t>Spójność danych</w:t>
      </w:r>
      <w:r w:rsidRPr="000A521D">
        <w:t>: Synchronizacja stanu między edycją (Organizator) a podglądem (Uczestnik) wymagała starannego projektowania API.</w:t>
      </w:r>
    </w:p>
    <w:p w14:paraId="28A4A94E" w14:textId="77777777" w:rsidR="000A521D" w:rsidRPr="000A521D" w:rsidRDefault="000A521D" w:rsidP="000A521D">
      <w:pPr>
        <w:ind w:left="360"/>
      </w:pPr>
      <w:r w:rsidRPr="000A521D">
        <w:rPr>
          <w:b/>
          <w:bCs/>
        </w:rPr>
        <w:t>Zdobyte doświadczenia:</w:t>
      </w:r>
    </w:p>
    <w:p w14:paraId="4FFFE3DC" w14:textId="77777777" w:rsidR="000A521D" w:rsidRPr="000A521D" w:rsidRDefault="000A521D" w:rsidP="000A521D">
      <w:pPr>
        <w:numPr>
          <w:ilvl w:val="0"/>
          <w:numId w:val="37"/>
        </w:numPr>
        <w:tabs>
          <w:tab w:val="clear" w:pos="720"/>
          <w:tab w:val="num" w:pos="1080"/>
        </w:tabs>
        <w:ind w:left="1080"/>
      </w:pPr>
      <w:r w:rsidRPr="000A521D">
        <w:t>Zrozumienie specyfiki różnych formatów rozgrywek (od prostych pucharowych po złożone systemy szwajcarskie).</w:t>
      </w:r>
    </w:p>
    <w:p w14:paraId="26D5568D" w14:textId="77777777" w:rsidR="000A521D" w:rsidRPr="000A521D" w:rsidRDefault="000A521D" w:rsidP="000A521D">
      <w:pPr>
        <w:numPr>
          <w:ilvl w:val="0"/>
          <w:numId w:val="37"/>
        </w:numPr>
        <w:tabs>
          <w:tab w:val="clear" w:pos="720"/>
          <w:tab w:val="num" w:pos="1080"/>
        </w:tabs>
        <w:ind w:left="1080"/>
      </w:pPr>
      <w:r w:rsidRPr="000A521D">
        <w:t>Praktyczne zastosowanie wzorców projektowych w C# do obsługi wymiennej logiki turniejowej.</w:t>
      </w:r>
    </w:p>
    <w:p w14:paraId="61661AB7" w14:textId="77777777" w:rsidR="000A521D" w:rsidRPr="000A521D" w:rsidRDefault="000A521D" w:rsidP="000A521D">
      <w:pPr>
        <w:ind w:left="360"/>
      </w:pPr>
      <w:r w:rsidRPr="000A521D">
        <w:rPr>
          <w:b/>
          <w:bCs/>
        </w:rPr>
        <w:t>Kierunki dalszego rozwoju:</w:t>
      </w:r>
    </w:p>
    <w:p w14:paraId="251BC0DD" w14:textId="77777777" w:rsidR="000A521D" w:rsidRPr="000A521D" w:rsidRDefault="000A521D" w:rsidP="000A521D">
      <w:pPr>
        <w:numPr>
          <w:ilvl w:val="0"/>
          <w:numId w:val="38"/>
        </w:numPr>
        <w:tabs>
          <w:tab w:val="clear" w:pos="720"/>
          <w:tab w:val="num" w:pos="1080"/>
        </w:tabs>
        <w:ind w:left="1080"/>
      </w:pPr>
      <w:r w:rsidRPr="000A521D">
        <w:rPr>
          <w:b/>
          <w:bCs/>
        </w:rPr>
        <w:t>Turnieje prywatne</w:t>
      </w:r>
      <w:r w:rsidRPr="000A521D">
        <w:t>: Pełne wdrożenie mechanizmów kontroli dostępu.</w:t>
      </w:r>
    </w:p>
    <w:p w14:paraId="34C2A4B8" w14:textId="77777777" w:rsidR="000A521D" w:rsidRPr="000A521D" w:rsidRDefault="000A521D" w:rsidP="000A521D">
      <w:pPr>
        <w:numPr>
          <w:ilvl w:val="0"/>
          <w:numId w:val="38"/>
        </w:numPr>
        <w:tabs>
          <w:tab w:val="clear" w:pos="720"/>
          <w:tab w:val="num" w:pos="1080"/>
        </w:tabs>
        <w:ind w:left="1080"/>
      </w:pPr>
      <w:r w:rsidRPr="000A521D">
        <w:rPr>
          <w:b/>
          <w:bCs/>
        </w:rPr>
        <w:t>Eksport danych</w:t>
      </w:r>
      <w:r w:rsidRPr="000A521D">
        <w:t>: Generowanie raportów PDF/CSV dla organizatorów.</w:t>
      </w:r>
    </w:p>
    <w:p w14:paraId="2A35F6CB" w14:textId="77777777" w:rsidR="000A521D" w:rsidRPr="000A521D" w:rsidRDefault="000A521D" w:rsidP="000A521D">
      <w:pPr>
        <w:numPr>
          <w:ilvl w:val="0"/>
          <w:numId w:val="38"/>
        </w:numPr>
        <w:tabs>
          <w:tab w:val="clear" w:pos="720"/>
          <w:tab w:val="num" w:pos="1080"/>
        </w:tabs>
        <w:ind w:left="1080"/>
      </w:pPr>
      <w:proofErr w:type="spellStart"/>
      <w:r w:rsidRPr="000A521D">
        <w:rPr>
          <w:b/>
          <w:bCs/>
        </w:rPr>
        <w:t>WebSockety</w:t>
      </w:r>
      <w:proofErr w:type="spellEnd"/>
      <w:r w:rsidRPr="000A521D">
        <w:t>: Wprowadzenie komunikacji w czasie rzeczywistym dla wyników live.</w:t>
      </w:r>
    </w:p>
    <w:p w14:paraId="73499C50" w14:textId="77777777" w:rsidR="000A521D" w:rsidRPr="000A521D" w:rsidRDefault="000A521D" w:rsidP="000A521D">
      <w:pPr>
        <w:numPr>
          <w:ilvl w:val="0"/>
          <w:numId w:val="38"/>
        </w:numPr>
        <w:tabs>
          <w:tab w:val="clear" w:pos="720"/>
          <w:tab w:val="num" w:pos="1080"/>
        </w:tabs>
        <w:ind w:left="1080"/>
      </w:pPr>
      <w:r w:rsidRPr="000A521D">
        <w:rPr>
          <w:b/>
          <w:bCs/>
        </w:rPr>
        <w:t>Personalizacja</w:t>
      </w:r>
      <w:r w:rsidRPr="000A521D">
        <w:t xml:space="preserve">: Rozbudowa systemu motywów o </w:t>
      </w:r>
      <w:proofErr w:type="spellStart"/>
      <w:r w:rsidRPr="000A521D">
        <w:t>customowe</w:t>
      </w:r>
      <w:proofErr w:type="spellEnd"/>
      <w:r w:rsidRPr="000A521D">
        <w:t xml:space="preserve"> grafiki użytkowników.</w:t>
      </w:r>
    </w:p>
    <w:p w14:paraId="7C032488" w14:textId="77777777" w:rsidR="000A521D" w:rsidRDefault="000A521D" w:rsidP="000A521D"/>
    <w:p w14:paraId="0B0095B0" w14:textId="77777777" w:rsidR="000A521D" w:rsidRDefault="000A521D" w:rsidP="000A521D"/>
    <w:p w14:paraId="7764C9F1" w14:textId="5CAD6D92" w:rsidR="000A521D" w:rsidRPr="000A521D" w:rsidRDefault="000A521D" w:rsidP="000A521D">
      <w:pPr>
        <w:pStyle w:val="Nagwek1"/>
        <w:numPr>
          <w:ilvl w:val="0"/>
          <w:numId w:val="5"/>
        </w:numPr>
      </w:pPr>
      <w:r>
        <w:lastRenderedPageBreak/>
        <w:t xml:space="preserve"> </w:t>
      </w:r>
      <w:r w:rsidRPr="000A521D">
        <w:t>Słownik pojęć</w:t>
      </w:r>
    </w:p>
    <w:p w14:paraId="70A40BE6" w14:textId="77777777" w:rsidR="000A521D" w:rsidRPr="000A521D" w:rsidRDefault="000A521D" w:rsidP="000A521D">
      <w:pPr>
        <w:numPr>
          <w:ilvl w:val="0"/>
          <w:numId w:val="39"/>
        </w:numPr>
      </w:pPr>
      <w:r w:rsidRPr="000A521D">
        <w:rPr>
          <w:b/>
          <w:bCs/>
        </w:rPr>
        <w:t>Audyt (</w:t>
      </w:r>
      <w:proofErr w:type="spellStart"/>
      <w:r w:rsidRPr="000A521D">
        <w:rPr>
          <w:b/>
          <w:bCs/>
        </w:rPr>
        <w:t>Audit</w:t>
      </w:r>
      <w:proofErr w:type="spellEnd"/>
      <w:r w:rsidRPr="000A521D">
        <w:rPr>
          <w:b/>
          <w:bCs/>
        </w:rPr>
        <w:t>)</w:t>
      </w:r>
      <w:r w:rsidRPr="000A521D">
        <w:t>: Zapis historyczny operacji krytycznych w systemie, w szczególności zmian wyników meczów wraz z identyfikacją użytkownika i czasem zmiany.</w:t>
      </w:r>
    </w:p>
    <w:p w14:paraId="60695F61" w14:textId="77777777" w:rsidR="000A521D" w:rsidRPr="000A521D" w:rsidRDefault="000A521D" w:rsidP="000A521D">
      <w:pPr>
        <w:numPr>
          <w:ilvl w:val="0"/>
          <w:numId w:val="39"/>
        </w:numPr>
      </w:pPr>
      <w:proofErr w:type="spellStart"/>
      <w:r w:rsidRPr="000A521D">
        <w:rPr>
          <w:b/>
          <w:bCs/>
        </w:rPr>
        <w:t>Bye</w:t>
      </w:r>
      <w:proofErr w:type="spellEnd"/>
      <w:r w:rsidRPr="000A521D">
        <w:rPr>
          <w:b/>
          <w:bCs/>
        </w:rPr>
        <w:t xml:space="preserve"> (Wolny los)</w:t>
      </w:r>
      <w:r w:rsidRPr="000A521D">
        <w:t>: Sytuacja w turnieju, w której uczestnik automatycznie przechodzi do kolejnej rundy (lub otrzymuje punkty) z powodu braku przeciwnika.</w:t>
      </w:r>
    </w:p>
    <w:p w14:paraId="457CEA93" w14:textId="77777777" w:rsidR="000A521D" w:rsidRPr="000A521D" w:rsidRDefault="000A521D" w:rsidP="000A521D">
      <w:pPr>
        <w:numPr>
          <w:ilvl w:val="0"/>
          <w:numId w:val="39"/>
        </w:numPr>
      </w:pPr>
      <w:r w:rsidRPr="000A521D">
        <w:rPr>
          <w:b/>
          <w:bCs/>
        </w:rPr>
        <w:t>Drabinka (</w:t>
      </w:r>
      <w:proofErr w:type="spellStart"/>
      <w:r w:rsidRPr="000A521D">
        <w:rPr>
          <w:b/>
          <w:bCs/>
        </w:rPr>
        <w:t>Bracket</w:t>
      </w:r>
      <w:proofErr w:type="spellEnd"/>
      <w:r w:rsidRPr="000A521D">
        <w:rPr>
          <w:b/>
          <w:bCs/>
        </w:rPr>
        <w:t>)</w:t>
      </w:r>
      <w:r w:rsidRPr="000A521D">
        <w:t>: Graficzna reprezentacja parowań i awansów uczestników w systemie eliminacyjnym.</w:t>
      </w:r>
    </w:p>
    <w:p w14:paraId="643FD72D" w14:textId="77777777" w:rsidR="000A521D" w:rsidRPr="000A521D" w:rsidRDefault="000A521D" w:rsidP="000A521D">
      <w:pPr>
        <w:numPr>
          <w:ilvl w:val="0"/>
          <w:numId w:val="39"/>
        </w:numPr>
      </w:pPr>
      <w:r w:rsidRPr="000A521D">
        <w:rPr>
          <w:b/>
          <w:bCs/>
        </w:rPr>
        <w:t xml:space="preserve">Game </w:t>
      </w:r>
      <w:proofErr w:type="spellStart"/>
      <w:r w:rsidRPr="000A521D">
        <w:rPr>
          <w:b/>
          <w:bCs/>
        </w:rPr>
        <w:t>Template</w:t>
      </w:r>
      <w:proofErr w:type="spellEnd"/>
      <w:r w:rsidRPr="000A521D">
        <w:rPr>
          <w:b/>
          <w:bCs/>
        </w:rPr>
        <w:t xml:space="preserve"> (Szablon gry)</w:t>
      </w:r>
      <w:r w:rsidRPr="000A521D">
        <w:t>: Predefiniowany zestaw parametrów dla konkretnej gry (liczba graczy w meczu, typ punktacji, ikona), wykorzystywany przy tworzeniu turniejów.</w:t>
      </w:r>
    </w:p>
    <w:p w14:paraId="002EC805" w14:textId="77777777" w:rsidR="000A521D" w:rsidRPr="000A521D" w:rsidRDefault="000A521D" w:rsidP="000A521D">
      <w:pPr>
        <w:numPr>
          <w:ilvl w:val="0"/>
          <w:numId w:val="39"/>
        </w:numPr>
      </w:pPr>
      <w:r w:rsidRPr="000A521D">
        <w:rPr>
          <w:b/>
          <w:bCs/>
        </w:rPr>
        <w:t>Mecz (</w:t>
      </w:r>
      <w:proofErr w:type="spellStart"/>
      <w:r w:rsidRPr="000A521D">
        <w:rPr>
          <w:b/>
          <w:bCs/>
        </w:rPr>
        <w:t>Match</w:t>
      </w:r>
      <w:proofErr w:type="spellEnd"/>
      <w:r w:rsidRPr="000A521D">
        <w:rPr>
          <w:b/>
          <w:bCs/>
        </w:rPr>
        <w:t>)</w:t>
      </w:r>
      <w:r w:rsidRPr="000A521D">
        <w:t>: Pojedyncze spotkanie między uczestnikami w ramach turnieju. Posiada status (np. zaplanowany, w toku, zakończony), wynik i opcjonalnie zdarzenia (eventy).</w:t>
      </w:r>
    </w:p>
    <w:p w14:paraId="1DBC2629" w14:textId="77777777" w:rsidR="000A521D" w:rsidRPr="000A521D" w:rsidRDefault="000A521D" w:rsidP="000A521D">
      <w:pPr>
        <w:numPr>
          <w:ilvl w:val="0"/>
          <w:numId w:val="39"/>
        </w:numPr>
      </w:pPr>
      <w:r w:rsidRPr="000A521D">
        <w:rPr>
          <w:b/>
          <w:bCs/>
        </w:rPr>
        <w:t>Moderator / Sędzia</w:t>
      </w:r>
      <w:r w:rsidRPr="000A521D">
        <w:t>: Użytkownik z uprawnieniami do wprowadzania i edycji wyników w przypisanym turnieju.</w:t>
      </w:r>
    </w:p>
    <w:p w14:paraId="5610AB2B" w14:textId="77777777" w:rsidR="000A521D" w:rsidRPr="000A521D" w:rsidRDefault="000A521D" w:rsidP="000A521D">
      <w:pPr>
        <w:numPr>
          <w:ilvl w:val="0"/>
          <w:numId w:val="39"/>
        </w:numPr>
      </w:pPr>
      <w:r w:rsidRPr="000A521D">
        <w:rPr>
          <w:b/>
          <w:bCs/>
        </w:rPr>
        <w:t>Organizator (</w:t>
      </w:r>
      <w:proofErr w:type="spellStart"/>
      <w:r w:rsidRPr="000A521D">
        <w:rPr>
          <w:b/>
          <w:bCs/>
        </w:rPr>
        <w:t>Organizer</w:t>
      </w:r>
      <w:proofErr w:type="spellEnd"/>
      <w:r w:rsidRPr="000A521D">
        <w:rPr>
          <w:b/>
          <w:bCs/>
        </w:rPr>
        <w:t>)</w:t>
      </w:r>
      <w:r w:rsidRPr="000A521D">
        <w:t>: Użytkownik tworzący turniej, definiujący jego parametry oraz zarządzający dostępem i moderatorami.</w:t>
      </w:r>
    </w:p>
    <w:p w14:paraId="5883624B" w14:textId="77777777" w:rsidR="000A521D" w:rsidRPr="000A521D" w:rsidRDefault="000A521D" w:rsidP="000A521D">
      <w:pPr>
        <w:numPr>
          <w:ilvl w:val="0"/>
          <w:numId w:val="39"/>
        </w:numPr>
      </w:pPr>
      <w:proofErr w:type="spellStart"/>
      <w:r w:rsidRPr="000A521D">
        <w:rPr>
          <w:b/>
          <w:bCs/>
        </w:rPr>
        <w:t>Private</w:t>
      </w:r>
      <w:proofErr w:type="spellEnd"/>
      <w:r w:rsidRPr="000A521D">
        <w:rPr>
          <w:b/>
          <w:bCs/>
        </w:rPr>
        <w:t xml:space="preserve"> </w:t>
      </w:r>
      <w:proofErr w:type="spellStart"/>
      <w:r w:rsidRPr="000A521D">
        <w:rPr>
          <w:b/>
          <w:bCs/>
        </w:rPr>
        <w:t>tournament</w:t>
      </w:r>
      <w:proofErr w:type="spellEnd"/>
      <w:r w:rsidRPr="000A521D">
        <w:rPr>
          <w:b/>
          <w:bCs/>
        </w:rPr>
        <w:t xml:space="preserve"> (Turniej prywatny)</w:t>
      </w:r>
      <w:r w:rsidRPr="000A521D">
        <w:t>: Turniej widoczny wyłącznie dla uczestników i przypisanych moderatorów; dostęp publiczny jest zablokowany.</w:t>
      </w:r>
    </w:p>
    <w:p w14:paraId="435EB0A3" w14:textId="77777777" w:rsidR="000A521D" w:rsidRPr="000A521D" w:rsidRDefault="000A521D" w:rsidP="000A521D">
      <w:pPr>
        <w:numPr>
          <w:ilvl w:val="0"/>
          <w:numId w:val="39"/>
        </w:numPr>
      </w:pPr>
      <w:r w:rsidRPr="000A521D">
        <w:rPr>
          <w:b/>
          <w:bCs/>
        </w:rPr>
        <w:t>Ranking / Standing</w:t>
      </w:r>
      <w:r w:rsidRPr="000A521D">
        <w:t xml:space="preserve">: Uporządkowana lista uczestników na podstawie zgromadzonych punktów i </w:t>
      </w:r>
      <w:proofErr w:type="spellStart"/>
      <w:r w:rsidRPr="000A521D">
        <w:t>tie-breakerów</w:t>
      </w:r>
      <w:proofErr w:type="spellEnd"/>
      <w:r w:rsidRPr="000A521D">
        <w:t>.</w:t>
      </w:r>
    </w:p>
    <w:p w14:paraId="22AB2B71" w14:textId="77777777" w:rsidR="000A521D" w:rsidRPr="000A521D" w:rsidRDefault="000A521D" w:rsidP="000A521D">
      <w:pPr>
        <w:numPr>
          <w:ilvl w:val="0"/>
          <w:numId w:val="39"/>
        </w:numPr>
      </w:pPr>
      <w:proofErr w:type="spellStart"/>
      <w:r w:rsidRPr="000A521D">
        <w:rPr>
          <w:b/>
          <w:bCs/>
        </w:rPr>
        <w:t>Round</w:t>
      </w:r>
      <w:proofErr w:type="spellEnd"/>
      <w:r w:rsidRPr="000A521D">
        <w:rPr>
          <w:b/>
          <w:bCs/>
        </w:rPr>
        <w:t xml:space="preserve"> Robin (System kołowy)</w:t>
      </w:r>
      <w:r w:rsidRPr="000A521D">
        <w:t>: System rozgrywek, w którym każdy uczestnik gra z każdym innym przynajmniej raz (każdy z każdym).</w:t>
      </w:r>
    </w:p>
    <w:p w14:paraId="1BAE59CE" w14:textId="77777777" w:rsidR="000A521D" w:rsidRPr="000A521D" w:rsidRDefault="000A521D" w:rsidP="000A521D">
      <w:pPr>
        <w:numPr>
          <w:ilvl w:val="0"/>
          <w:numId w:val="39"/>
        </w:numPr>
      </w:pPr>
      <w:proofErr w:type="spellStart"/>
      <w:r w:rsidRPr="000A521D">
        <w:rPr>
          <w:b/>
          <w:bCs/>
        </w:rPr>
        <w:t>Scoring</w:t>
      </w:r>
      <w:proofErr w:type="spellEnd"/>
      <w:r w:rsidRPr="000A521D">
        <w:rPr>
          <w:b/>
          <w:bCs/>
        </w:rPr>
        <w:t xml:space="preserve"> </w:t>
      </w:r>
      <w:proofErr w:type="spellStart"/>
      <w:r w:rsidRPr="000A521D">
        <w:rPr>
          <w:b/>
          <w:bCs/>
        </w:rPr>
        <w:t>Rule</w:t>
      </w:r>
      <w:proofErr w:type="spellEnd"/>
      <w:r w:rsidRPr="000A521D">
        <w:rPr>
          <w:b/>
          <w:bCs/>
        </w:rPr>
        <w:t xml:space="preserve"> (Reguła punktacji)</w:t>
      </w:r>
      <w:r w:rsidRPr="000A521D">
        <w:t>: Zestaw zasad określających, ile punktów przypada za zwycięstwo, remis lub przegraną (np. 3/1/0 w piłce nożnej).</w:t>
      </w:r>
    </w:p>
    <w:p w14:paraId="0AB7FFD1" w14:textId="77777777" w:rsidR="000A521D" w:rsidRPr="000A521D" w:rsidRDefault="000A521D" w:rsidP="000A521D">
      <w:pPr>
        <w:numPr>
          <w:ilvl w:val="0"/>
          <w:numId w:val="39"/>
        </w:numPr>
      </w:pPr>
      <w:r w:rsidRPr="000A521D">
        <w:rPr>
          <w:b/>
          <w:bCs/>
        </w:rPr>
        <w:t>Swiss System (System szwajcarski)</w:t>
      </w:r>
      <w:r w:rsidRPr="000A521D">
        <w:t>: System rozgrywek, w którym gracze są dobierani w pary w kolejnych rundach na podstawie zbliżonego bilansu punktowego.</w:t>
      </w:r>
    </w:p>
    <w:p w14:paraId="4FDDAF72" w14:textId="77777777" w:rsidR="000A521D" w:rsidRPr="000A521D" w:rsidRDefault="000A521D" w:rsidP="000A521D">
      <w:pPr>
        <w:numPr>
          <w:ilvl w:val="0"/>
          <w:numId w:val="39"/>
        </w:numPr>
      </w:pPr>
      <w:r w:rsidRPr="000A521D">
        <w:rPr>
          <w:b/>
          <w:bCs/>
        </w:rPr>
        <w:t>System rozgrywek (</w:t>
      </w:r>
      <w:proofErr w:type="spellStart"/>
      <w:r w:rsidRPr="000A521D">
        <w:rPr>
          <w:b/>
          <w:bCs/>
        </w:rPr>
        <w:t>Tournament</w:t>
      </w:r>
      <w:proofErr w:type="spellEnd"/>
      <w:r w:rsidRPr="000A521D">
        <w:rPr>
          <w:b/>
          <w:bCs/>
        </w:rPr>
        <w:t xml:space="preserve"> System)</w:t>
      </w:r>
      <w:r w:rsidRPr="000A521D">
        <w:t xml:space="preserve">: Algorytm określający zasady parowań i awansów (np. Single </w:t>
      </w:r>
      <w:proofErr w:type="spellStart"/>
      <w:r w:rsidRPr="000A521D">
        <w:t>Elimination</w:t>
      </w:r>
      <w:proofErr w:type="spellEnd"/>
      <w:r w:rsidRPr="000A521D">
        <w:t xml:space="preserve">, </w:t>
      </w:r>
      <w:proofErr w:type="spellStart"/>
      <w:r w:rsidRPr="000A521D">
        <w:t>Double</w:t>
      </w:r>
      <w:proofErr w:type="spellEnd"/>
      <w:r w:rsidRPr="000A521D">
        <w:t xml:space="preserve"> </w:t>
      </w:r>
      <w:proofErr w:type="spellStart"/>
      <w:r w:rsidRPr="000A521D">
        <w:t>Elimination</w:t>
      </w:r>
      <w:proofErr w:type="spellEnd"/>
      <w:r w:rsidRPr="000A521D">
        <w:t xml:space="preserve">, Swiss, </w:t>
      </w:r>
      <w:proofErr w:type="spellStart"/>
      <w:r w:rsidRPr="000A521D">
        <w:t>Round</w:t>
      </w:r>
      <w:proofErr w:type="spellEnd"/>
      <w:r w:rsidRPr="000A521D">
        <w:t xml:space="preserve"> Robin).</w:t>
      </w:r>
    </w:p>
    <w:p w14:paraId="06A07CF0" w14:textId="77777777" w:rsidR="000A521D" w:rsidRPr="000A521D" w:rsidRDefault="000A521D" w:rsidP="000A521D">
      <w:pPr>
        <w:numPr>
          <w:ilvl w:val="0"/>
          <w:numId w:val="39"/>
        </w:numPr>
      </w:pPr>
      <w:proofErr w:type="spellStart"/>
      <w:r w:rsidRPr="000A521D">
        <w:rPr>
          <w:b/>
          <w:bCs/>
        </w:rPr>
        <w:t>Tie-breaker</w:t>
      </w:r>
      <w:proofErr w:type="spellEnd"/>
      <w:r w:rsidRPr="000A521D">
        <w:t>: Dodatkowe kryterium decydujące o kolejności w rankingu w przypadku równej liczby punktów (np. wynik bezpośredniego meczu, Buchholz).</w:t>
      </w:r>
    </w:p>
    <w:p w14:paraId="55E5B277" w14:textId="77777777" w:rsidR="000A521D" w:rsidRPr="000A521D" w:rsidRDefault="000A521D" w:rsidP="000A521D">
      <w:pPr>
        <w:numPr>
          <w:ilvl w:val="0"/>
          <w:numId w:val="39"/>
        </w:numPr>
      </w:pPr>
      <w:r w:rsidRPr="000A521D">
        <w:rPr>
          <w:b/>
          <w:bCs/>
        </w:rPr>
        <w:t>Uczestnik (</w:t>
      </w:r>
      <w:proofErr w:type="spellStart"/>
      <w:r w:rsidRPr="000A521D">
        <w:rPr>
          <w:b/>
          <w:bCs/>
        </w:rPr>
        <w:t>Participant</w:t>
      </w:r>
      <w:proofErr w:type="spellEnd"/>
      <w:r w:rsidRPr="000A521D">
        <w:rPr>
          <w:b/>
          <w:bCs/>
        </w:rPr>
        <w:t>)</w:t>
      </w:r>
      <w:r w:rsidRPr="000A521D">
        <w:t>: Osoba lub drużyna biorąca udział w turnieju.</w:t>
      </w:r>
    </w:p>
    <w:p w14:paraId="67FC70AB" w14:textId="77777777" w:rsidR="000A521D" w:rsidRPr="000A521D" w:rsidRDefault="000A521D" w:rsidP="000A521D">
      <w:pPr>
        <w:numPr>
          <w:ilvl w:val="0"/>
          <w:numId w:val="39"/>
        </w:numPr>
      </w:pPr>
      <w:r w:rsidRPr="000A521D">
        <w:rPr>
          <w:b/>
          <w:bCs/>
        </w:rPr>
        <w:t>Użytkownik (User)</w:t>
      </w:r>
      <w:r w:rsidRPr="000A521D">
        <w:t>: Każda osoba posiadająca konto w systemie. Może pełnić różne role (organizator, moderator, gracz) w zależności od kontekstu.</w:t>
      </w:r>
    </w:p>
    <w:p w14:paraId="4E4A8BF8" w14:textId="77777777" w:rsidR="000A521D" w:rsidRPr="000A521D" w:rsidRDefault="000A521D" w:rsidP="000A521D"/>
    <w:sectPr w:rsidR="000A521D" w:rsidRPr="000A521D" w:rsidSect="006C1A8B">
      <w:headerReference w:type="first" r:id="rId16"/>
      <w:footerReference w:type="first" r:id="rId1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F0137" w14:textId="77777777" w:rsidR="002011EF" w:rsidRDefault="002011EF" w:rsidP="008D4FE0">
      <w:pPr>
        <w:spacing w:after="0" w:line="240" w:lineRule="auto"/>
      </w:pPr>
      <w:r>
        <w:separator/>
      </w:r>
    </w:p>
  </w:endnote>
  <w:endnote w:type="continuationSeparator" w:id="0">
    <w:p w14:paraId="43FE67C1" w14:textId="77777777" w:rsidR="002011EF" w:rsidRDefault="002011EF" w:rsidP="008D4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F88C1" w14:textId="19F21AED" w:rsidR="006C1A8B" w:rsidRDefault="006C1A8B" w:rsidP="006C1A8B">
    <w:pPr>
      <w:pStyle w:val="Stopka"/>
      <w:jc w:val="center"/>
    </w:pPr>
    <w:r>
      <w:t>Katowice,</w:t>
    </w:r>
    <w:r w:rsidR="00FF4932">
      <w:rPr>
        <w:i/>
        <w:iCs/>
      </w:rPr>
      <w:t xml:space="preserve"> </w:t>
    </w:r>
    <w:r w:rsidR="00FF4932">
      <w:t>27.0.1.2026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9B0E3" w14:textId="77777777" w:rsidR="002011EF" w:rsidRDefault="002011EF" w:rsidP="008D4FE0">
      <w:pPr>
        <w:spacing w:after="0" w:line="240" w:lineRule="auto"/>
      </w:pPr>
      <w:r>
        <w:separator/>
      </w:r>
    </w:p>
  </w:footnote>
  <w:footnote w:type="continuationSeparator" w:id="0">
    <w:p w14:paraId="28269726" w14:textId="77777777" w:rsidR="002011EF" w:rsidRDefault="002011EF" w:rsidP="008D4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98B4" w14:textId="77777777" w:rsidR="006C1A8B" w:rsidRPr="008D4FE0" w:rsidRDefault="006C1A8B" w:rsidP="006C1A8B">
    <w:pPr>
      <w:pStyle w:val="Nagwek"/>
      <w:jc w:val="center"/>
      <w:rPr>
        <w:b/>
        <w:bCs/>
        <w:szCs w:val="24"/>
      </w:rPr>
    </w:pPr>
    <w:r w:rsidRPr="008D4FE0">
      <w:rPr>
        <w:b/>
        <w:bCs/>
        <w:szCs w:val="24"/>
      </w:rPr>
      <w:t>Politechnika Śląska</w:t>
    </w:r>
  </w:p>
  <w:p w14:paraId="3E552D9F" w14:textId="77777777" w:rsidR="006C1A8B" w:rsidRDefault="006C1A8B" w:rsidP="006C1A8B">
    <w:pPr>
      <w:pStyle w:val="Nagwek"/>
      <w:jc w:val="center"/>
    </w:pPr>
    <w:r>
      <w:t>Wydział Automatyki, Elektroniki i Informatyki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1BED0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92ECBB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73C073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31505B"/>
    <w:multiLevelType w:val="multilevel"/>
    <w:tmpl w:val="2E9EEEF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3567546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6203415"/>
    <w:multiLevelType w:val="multilevel"/>
    <w:tmpl w:val="2E9EEEF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06343401"/>
    <w:multiLevelType w:val="multilevel"/>
    <w:tmpl w:val="2E9EEEF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08C65FDD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2493222"/>
    <w:multiLevelType w:val="hybridMultilevel"/>
    <w:tmpl w:val="0DFCB950"/>
    <w:lvl w:ilvl="0" w:tplc="AE0C9C64">
      <w:start w:val="500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E14A8F"/>
    <w:multiLevelType w:val="multilevel"/>
    <w:tmpl w:val="2E4C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C6928"/>
    <w:multiLevelType w:val="hybridMultilevel"/>
    <w:tmpl w:val="FF1C64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8C291E"/>
    <w:multiLevelType w:val="multilevel"/>
    <w:tmpl w:val="2E9EEEF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9374397"/>
    <w:multiLevelType w:val="multilevel"/>
    <w:tmpl w:val="894C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94ACB"/>
    <w:multiLevelType w:val="multilevel"/>
    <w:tmpl w:val="2E9EEEF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4E25CE0"/>
    <w:multiLevelType w:val="hybridMultilevel"/>
    <w:tmpl w:val="E0D0498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226E9B"/>
    <w:multiLevelType w:val="multilevel"/>
    <w:tmpl w:val="CC52E95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02A0ED4"/>
    <w:multiLevelType w:val="multilevel"/>
    <w:tmpl w:val="CC52E95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04F2BBF"/>
    <w:multiLevelType w:val="multilevel"/>
    <w:tmpl w:val="2E9EEEF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0662488"/>
    <w:multiLevelType w:val="hybridMultilevel"/>
    <w:tmpl w:val="C6949F8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80232D"/>
    <w:multiLevelType w:val="multilevel"/>
    <w:tmpl w:val="2E9EEEF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5346256"/>
    <w:multiLevelType w:val="multilevel"/>
    <w:tmpl w:val="2E9EEEF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61435B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5750605D"/>
    <w:multiLevelType w:val="hybridMultilevel"/>
    <w:tmpl w:val="1700BE3E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B8C58E5"/>
    <w:multiLevelType w:val="multilevel"/>
    <w:tmpl w:val="CC52E95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5BC72BCF"/>
    <w:multiLevelType w:val="multilevel"/>
    <w:tmpl w:val="D8B2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D658BD"/>
    <w:multiLevelType w:val="multilevel"/>
    <w:tmpl w:val="2E9EEEF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F325EC1"/>
    <w:multiLevelType w:val="hybridMultilevel"/>
    <w:tmpl w:val="B3BCBEE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0C47BB"/>
    <w:multiLevelType w:val="multilevel"/>
    <w:tmpl w:val="1FD0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32F8B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63207D95"/>
    <w:multiLevelType w:val="multilevel"/>
    <w:tmpl w:val="FBDA85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65DB5882"/>
    <w:multiLevelType w:val="hybridMultilevel"/>
    <w:tmpl w:val="BC905C2A"/>
    <w:lvl w:ilvl="0" w:tplc="FFFFFFFF">
      <w:start w:val="1"/>
      <w:numFmt w:val="lowerLetter"/>
      <w:lvlText w:val=""/>
      <w:lvlJc w:val="left"/>
    </w:lvl>
    <w:lvl w:ilvl="1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66727A61"/>
    <w:multiLevelType w:val="multilevel"/>
    <w:tmpl w:val="2E9EEEF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32" w15:restartNumberingAfterBreak="0">
    <w:nsid w:val="66FD46D8"/>
    <w:multiLevelType w:val="multilevel"/>
    <w:tmpl w:val="257E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F511A"/>
    <w:multiLevelType w:val="multilevel"/>
    <w:tmpl w:val="49A0F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4604D3"/>
    <w:multiLevelType w:val="multilevel"/>
    <w:tmpl w:val="2E9EEEF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64125C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76E1762B"/>
    <w:multiLevelType w:val="hybridMultilevel"/>
    <w:tmpl w:val="253EFF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816640"/>
    <w:multiLevelType w:val="multilevel"/>
    <w:tmpl w:val="2E9EEEF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7A097600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63393958">
    <w:abstractNumId w:val="18"/>
  </w:num>
  <w:num w:numId="2" w16cid:durableId="1522082618">
    <w:abstractNumId w:val="36"/>
  </w:num>
  <w:num w:numId="3" w16cid:durableId="1825587527">
    <w:abstractNumId w:val="14"/>
  </w:num>
  <w:num w:numId="4" w16cid:durableId="1302732683">
    <w:abstractNumId w:val="26"/>
  </w:num>
  <w:num w:numId="5" w16cid:durableId="101730273">
    <w:abstractNumId w:val="29"/>
  </w:num>
  <w:num w:numId="6" w16cid:durableId="576866608">
    <w:abstractNumId w:val="35"/>
  </w:num>
  <w:num w:numId="7" w16cid:durableId="1646856017">
    <w:abstractNumId w:val="22"/>
  </w:num>
  <w:num w:numId="8" w16cid:durableId="1832674109">
    <w:abstractNumId w:val="1"/>
  </w:num>
  <w:num w:numId="9" w16cid:durableId="1541629309">
    <w:abstractNumId w:val="4"/>
  </w:num>
  <w:num w:numId="10" w16cid:durableId="1035547032">
    <w:abstractNumId w:val="7"/>
  </w:num>
  <w:num w:numId="11" w16cid:durableId="1248154818">
    <w:abstractNumId w:val="28"/>
  </w:num>
  <w:num w:numId="12" w16cid:durableId="818500949">
    <w:abstractNumId w:val="30"/>
  </w:num>
  <w:num w:numId="13" w16cid:durableId="1717047237">
    <w:abstractNumId w:val="10"/>
  </w:num>
  <w:num w:numId="14" w16cid:durableId="1103914944">
    <w:abstractNumId w:val="38"/>
  </w:num>
  <w:num w:numId="15" w16cid:durableId="1860119697">
    <w:abstractNumId w:val="15"/>
  </w:num>
  <w:num w:numId="16" w16cid:durableId="1925917410">
    <w:abstractNumId w:val="23"/>
  </w:num>
  <w:num w:numId="17" w16cid:durableId="563489402">
    <w:abstractNumId w:val="16"/>
  </w:num>
  <w:num w:numId="18" w16cid:durableId="1332293164">
    <w:abstractNumId w:val="5"/>
  </w:num>
  <w:num w:numId="19" w16cid:durableId="1436824951">
    <w:abstractNumId w:val="19"/>
  </w:num>
  <w:num w:numId="20" w16cid:durableId="89811847">
    <w:abstractNumId w:val="8"/>
  </w:num>
  <w:num w:numId="21" w16cid:durableId="1913539897">
    <w:abstractNumId w:val="37"/>
  </w:num>
  <w:num w:numId="22" w16cid:durableId="1330712483">
    <w:abstractNumId w:val="6"/>
  </w:num>
  <w:num w:numId="23" w16cid:durableId="1541211224">
    <w:abstractNumId w:val="17"/>
  </w:num>
  <w:num w:numId="24" w16cid:durableId="341589003">
    <w:abstractNumId w:val="11"/>
  </w:num>
  <w:num w:numId="25" w16cid:durableId="304166050">
    <w:abstractNumId w:val="34"/>
  </w:num>
  <w:num w:numId="26" w16cid:durableId="564948278">
    <w:abstractNumId w:val="21"/>
  </w:num>
  <w:num w:numId="27" w16cid:durableId="1188373857">
    <w:abstractNumId w:val="13"/>
  </w:num>
  <w:num w:numId="28" w16cid:durableId="1532768742">
    <w:abstractNumId w:val="3"/>
  </w:num>
  <w:num w:numId="29" w16cid:durableId="1202790774">
    <w:abstractNumId w:val="31"/>
  </w:num>
  <w:num w:numId="30" w16cid:durableId="865677204">
    <w:abstractNumId w:val="0"/>
  </w:num>
  <w:num w:numId="31" w16cid:durableId="1940403942">
    <w:abstractNumId w:val="2"/>
  </w:num>
  <w:num w:numId="32" w16cid:durableId="1773697641">
    <w:abstractNumId w:val="20"/>
  </w:num>
  <w:num w:numId="33" w16cid:durableId="1284918018">
    <w:abstractNumId w:val="25"/>
  </w:num>
  <w:num w:numId="34" w16cid:durableId="2010984503">
    <w:abstractNumId w:val="33"/>
  </w:num>
  <w:num w:numId="35" w16cid:durableId="1059132149">
    <w:abstractNumId w:val="24"/>
  </w:num>
  <w:num w:numId="36" w16cid:durableId="999844140">
    <w:abstractNumId w:val="27"/>
  </w:num>
  <w:num w:numId="37" w16cid:durableId="276839266">
    <w:abstractNumId w:val="9"/>
  </w:num>
  <w:num w:numId="38" w16cid:durableId="1750729498">
    <w:abstractNumId w:val="32"/>
  </w:num>
  <w:num w:numId="39" w16cid:durableId="1437430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932"/>
    <w:rsid w:val="00071E85"/>
    <w:rsid w:val="000A521D"/>
    <w:rsid w:val="00177CEB"/>
    <w:rsid w:val="002011EF"/>
    <w:rsid w:val="00272ED0"/>
    <w:rsid w:val="00303A8E"/>
    <w:rsid w:val="00321215"/>
    <w:rsid w:val="003E6F3D"/>
    <w:rsid w:val="006865E1"/>
    <w:rsid w:val="006C1A8B"/>
    <w:rsid w:val="00726679"/>
    <w:rsid w:val="00774D19"/>
    <w:rsid w:val="00790A4A"/>
    <w:rsid w:val="007A5D1E"/>
    <w:rsid w:val="008D4FE0"/>
    <w:rsid w:val="008F08A7"/>
    <w:rsid w:val="00900A34"/>
    <w:rsid w:val="00934178"/>
    <w:rsid w:val="00974C2D"/>
    <w:rsid w:val="009B41C8"/>
    <w:rsid w:val="00A7571F"/>
    <w:rsid w:val="00B43B6D"/>
    <w:rsid w:val="00BC5337"/>
    <w:rsid w:val="00C14D03"/>
    <w:rsid w:val="00D56AFB"/>
    <w:rsid w:val="00E65098"/>
    <w:rsid w:val="00F7411E"/>
    <w:rsid w:val="00FF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91DB7"/>
  <w15:chartTrackingRefBased/>
  <w15:docId w15:val="{1CF2DAD8-C4B0-4E81-8F37-F49C2FE5C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71E85"/>
    <w:rPr>
      <w:sz w:val="24"/>
    </w:rPr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071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Nagwek2">
    <w:name w:val="heading 2"/>
    <w:basedOn w:val="Normalny"/>
    <w:next w:val="Normalny"/>
    <w:link w:val="Nagwek2Znak"/>
    <w:autoRedefine/>
    <w:uiPriority w:val="9"/>
    <w:unhideWhenUsed/>
    <w:qFormat/>
    <w:rsid w:val="00071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D4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D4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D4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D4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D4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D4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D4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71E85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071E85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D4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D4FE0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D4FE0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D4FE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D4FE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D4FE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D4FE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D4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D4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D4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D4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D4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D4FE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D4FE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D4FE0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D4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D4FE0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D4FE0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8D4F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4FE0"/>
  </w:style>
  <w:style w:type="paragraph" w:styleId="Stopka">
    <w:name w:val="footer"/>
    <w:basedOn w:val="Normalny"/>
    <w:link w:val="StopkaZnak"/>
    <w:uiPriority w:val="99"/>
    <w:unhideWhenUsed/>
    <w:rsid w:val="008D4F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4FE0"/>
  </w:style>
  <w:style w:type="table" w:styleId="Tabela-Siatka">
    <w:name w:val="Table Grid"/>
    <w:basedOn w:val="Standardowy"/>
    <w:uiPriority w:val="39"/>
    <w:rsid w:val="006C1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FF4932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F4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m311399@student.polsl.pl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repos\IO-IT-4\tournament-system\docs\pl\System_Rozgrywek_Turniejowych_Projekt_Szablon_PL.dotx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System_Rozgrywek_Turniejowych_Projekt_Szablon_PL.dotx</Template>
  <TotalTime>65</TotalTime>
  <Pages>13</Pages>
  <Words>1895</Words>
  <Characters>11370</Characters>
  <Application>Microsoft Office Word</Application>
  <DocSecurity>0</DocSecurity>
  <Lines>94</Lines>
  <Paragraphs>26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piotr.maj</dc:creator>
  <cp:keywords/>
  <dc:description/>
  <cp:lastModifiedBy>Piotr Maj (pm311399)</cp:lastModifiedBy>
  <cp:revision>1</cp:revision>
  <dcterms:created xsi:type="dcterms:W3CDTF">2026-01-27T09:19:00Z</dcterms:created>
  <dcterms:modified xsi:type="dcterms:W3CDTF">2026-01-27T10:24:00Z</dcterms:modified>
</cp:coreProperties>
</file>